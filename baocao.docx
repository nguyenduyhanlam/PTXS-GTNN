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6B508" w14:textId="77777777" w:rsidR="003218FF" w:rsidRPr="00B10E7E" w:rsidRDefault="003218FF" w:rsidP="003218FF">
      <w:pPr>
        <w:suppressAutoHyphens/>
        <w:autoSpaceDE w:val="0"/>
        <w:autoSpaceDN w:val="0"/>
        <w:adjustRightInd w:val="0"/>
        <w:jc w:val="center"/>
        <w:rPr>
          <w:sz w:val="28"/>
          <w:szCs w:val="28"/>
        </w:rPr>
      </w:pPr>
      <w:r w:rsidRPr="00B10E7E">
        <w:rPr>
          <w:bCs/>
          <w:sz w:val="28"/>
          <w:szCs w:val="28"/>
        </w:rPr>
        <w:t xml:space="preserve">TỔNG LIÊN ĐOÀN LAO ĐỘNG VIỆT </w:t>
      </w:r>
      <w:smartTag w:uri="urn:schemas-microsoft-com:office:smarttags" w:element="place">
        <w:smartTag w:uri="urn:schemas-microsoft-com:office:smarttags" w:element="country-region">
          <w:r w:rsidRPr="00B10E7E">
            <w:rPr>
              <w:bCs/>
              <w:sz w:val="28"/>
              <w:szCs w:val="28"/>
            </w:rPr>
            <w:t>NAM</w:t>
          </w:r>
        </w:smartTag>
      </w:smartTag>
      <w:r w:rsidRPr="00B10E7E">
        <w:rPr>
          <w:b/>
          <w:bCs/>
          <w:sz w:val="28"/>
          <w:szCs w:val="28"/>
        </w:rPr>
        <w:t xml:space="preserve"> </w:t>
      </w:r>
    </w:p>
    <w:p w14:paraId="182BA357"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5D25F341"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13F1FCBA" w14:textId="77777777" w:rsidR="003218FF" w:rsidRPr="00B10E7E" w:rsidRDefault="003218FF" w:rsidP="003218FF">
      <w:pPr>
        <w:suppressAutoHyphens/>
        <w:autoSpaceDE w:val="0"/>
        <w:autoSpaceDN w:val="0"/>
        <w:adjustRightInd w:val="0"/>
        <w:ind w:firstLine="720"/>
        <w:jc w:val="center"/>
      </w:pPr>
    </w:p>
    <w:p w14:paraId="45792591" w14:textId="77777777" w:rsidR="003218FF" w:rsidRPr="00B10E7E" w:rsidRDefault="003218FF" w:rsidP="003218FF">
      <w:pPr>
        <w:suppressAutoHyphens/>
        <w:autoSpaceDE w:val="0"/>
        <w:autoSpaceDN w:val="0"/>
        <w:adjustRightInd w:val="0"/>
        <w:ind w:firstLine="720"/>
        <w:jc w:val="center"/>
        <w:rPr>
          <w:b/>
          <w:bCs/>
          <w:sz w:val="28"/>
          <w:szCs w:val="28"/>
        </w:rPr>
      </w:pPr>
      <w:r>
        <w:rPr>
          <w:noProof/>
          <w:sz w:val="22"/>
          <w:szCs w:val="22"/>
        </w:rPr>
        <w:drawing>
          <wp:inline distT="0" distB="0" distL="0" distR="0" wp14:anchorId="51E76D55" wp14:editId="365A2920">
            <wp:extent cx="1207881" cy="113511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53A2F5C7" w14:textId="77777777" w:rsidR="003218FF" w:rsidRPr="00B10E7E" w:rsidRDefault="003218FF" w:rsidP="003218FF">
      <w:pPr>
        <w:suppressAutoHyphens/>
        <w:autoSpaceDE w:val="0"/>
        <w:autoSpaceDN w:val="0"/>
        <w:adjustRightInd w:val="0"/>
        <w:ind w:firstLine="720"/>
        <w:rPr>
          <w:b/>
          <w:bCs/>
          <w:sz w:val="28"/>
          <w:szCs w:val="28"/>
        </w:rPr>
      </w:pPr>
    </w:p>
    <w:p w14:paraId="2DBBC5C9" w14:textId="0358F637" w:rsidR="003218FF" w:rsidRPr="00936467" w:rsidRDefault="006663B7" w:rsidP="004B405A">
      <w:pPr>
        <w:suppressAutoHyphens/>
        <w:autoSpaceDE w:val="0"/>
        <w:autoSpaceDN w:val="0"/>
        <w:adjustRightInd w:val="0"/>
        <w:spacing w:line="360" w:lineRule="auto"/>
        <w:jc w:val="center"/>
        <w:rPr>
          <w:b/>
          <w:bCs/>
          <w:sz w:val="32"/>
          <w:szCs w:val="32"/>
        </w:rPr>
      </w:pPr>
      <w:r>
        <w:rPr>
          <w:b/>
          <w:bCs/>
          <w:sz w:val="32"/>
          <w:szCs w:val="32"/>
        </w:rPr>
        <w:t>PHÂN TÍCH XÁC SUẤT VÀ GIẢI THUẬT NGẪU NHIÊN</w:t>
      </w:r>
    </w:p>
    <w:p w14:paraId="179F787A" w14:textId="77777777" w:rsidR="003218FF" w:rsidRPr="00B10E7E" w:rsidRDefault="003218FF" w:rsidP="003218FF">
      <w:pPr>
        <w:suppressAutoHyphens/>
        <w:autoSpaceDE w:val="0"/>
        <w:autoSpaceDN w:val="0"/>
        <w:adjustRightInd w:val="0"/>
        <w:spacing w:line="360" w:lineRule="auto"/>
        <w:rPr>
          <w:b/>
          <w:bCs/>
        </w:rPr>
      </w:pPr>
    </w:p>
    <w:p w14:paraId="62333FF9" w14:textId="56C87640" w:rsidR="003218FF" w:rsidRDefault="006663B7" w:rsidP="0093646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636D6ABC" w14:textId="0D5C88B5" w:rsidR="006663B7" w:rsidRPr="00936467" w:rsidRDefault="006663B7" w:rsidP="00936467">
      <w:pPr>
        <w:suppressAutoHyphens/>
        <w:autoSpaceDE w:val="0"/>
        <w:autoSpaceDN w:val="0"/>
        <w:adjustRightInd w:val="0"/>
        <w:spacing w:line="360" w:lineRule="auto"/>
        <w:jc w:val="center"/>
        <w:rPr>
          <w:b/>
          <w:bCs/>
          <w:sz w:val="48"/>
          <w:szCs w:val="48"/>
        </w:rPr>
      </w:pPr>
      <w:r>
        <w:rPr>
          <w:b/>
          <w:bCs/>
          <w:sz w:val="48"/>
          <w:szCs w:val="48"/>
        </w:rPr>
        <w:t>PHƯƠNG PHÁP ENCODER-DECODER</w:t>
      </w:r>
    </w:p>
    <w:p w14:paraId="632A1D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61C831B3" w14:textId="77777777" w:rsidR="003218FF" w:rsidRDefault="003218FF" w:rsidP="003218FF">
      <w:pPr>
        <w:suppressAutoHyphens/>
        <w:autoSpaceDE w:val="0"/>
        <w:autoSpaceDN w:val="0"/>
        <w:adjustRightInd w:val="0"/>
        <w:spacing w:line="360" w:lineRule="auto"/>
        <w:jc w:val="both"/>
        <w:rPr>
          <w:b/>
          <w:bCs/>
        </w:rPr>
      </w:pPr>
    </w:p>
    <w:p w14:paraId="58278362" w14:textId="77777777" w:rsidR="00FE33D3" w:rsidRPr="00B10E7E" w:rsidRDefault="00FE33D3" w:rsidP="003218FF">
      <w:pPr>
        <w:suppressAutoHyphens/>
        <w:autoSpaceDE w:val="0"/>
        <w:autoSpaceDN w:val="0"/>
        <w:adjustRightInd w:val="0"/>
        <w:spacing w:line="360" w:lineRule="auto"/>
        <w:jc w:val="both"/>
        <w:rPr>
          <w:b/>
          <w:bCs/>
        </w:rPr>
      </w:pPr>
    </w:p>
    <w:p w14:paraId="7EE81AE4" w14:textId="77777777" w:rsidR="003218FF" w:rsidRPr="00B10E7E" w:rsidRDefault="003218FF" w:rsidP="003218FF">
      <w:pPr>
        <w:suppressAutoHyphens/>
        <w:autoSpaceDE w:val="0"/>
        <w:autoSpaceDN w:val="0"/>
        <w:adjustRightInd w:val="0"/>
        <w:spacing w:line="360" w:lineRule="auto"/>
        <w:jc w:val="both"/>
        <w:rPr>
          <w:b/>
          <w:bCs/>
        </w:rPr>
      </w:pPr>
    </w:p>
    <w:p w14:paraId="295CAA4B" w14:textId="77777777" w:rsidR="003218FF" w:rsidRPr="00B10E7E" w:rsidRDefault="003218FF" w:rsidP="003218FF">
      <w:pPr>
        <w:suppressAutoHyphens/>
        <w:autoSpaceDE w:val="0"/>
        <w:autoSpaceDN w:val="0"/>
        <w:adjustRightInd w:val="0"/>
        <w:spacing w:line="360" w:lineRule="auto"/>
        <w:jc w:val="both"/>
        <w:rPr>
          <w:b/>
          <w:bCs/>
        </w:rPr>
      </w:pPr>
    </w:p>
    <w:p w14:paraId="62FDD6B0" w14:textId="69DA7ED4" w:rsidR="003218FF" w:rsidRPr="00936467"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00A822F8">
        <w:rPr>
          <w:b/>
          <w:sz w:val="28"/>
          <w:szCs w:val="28"/>
        </w:rPr>
        <w:t>Thầy</w:t>
      </w:r>
      <w:r w:rsidR="00936467">
        <w:rPr>
          <w:b/>
          <w:sz w:val="28"/>
          <w:szCs w:val="28"/>
        </w:rPr>
        <w:t xml:space="preserve"> </w:t>
      </w:r>
      <w:r w:rsidR="006663B7">
        <w:rPr>
          <w:b/>
          <w:sz w:val="28"/>
          <w:szCs w:val="28"/>
        </w:rPr>
        <w:t>Nguyễn Chí Thiện</w:t>
      </w:r>
    </w:p>
    <w:p w14:paraId="3F21F6CE" w14:textId="06615BCB" w:rsidR="00983ED5" w:rsidRPr="00983ED5" w:rsidRDefault="003218FF" w:rsidP="0093646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00A822F8">
        <w:rPr>
          <w:b/>
          <w:bCs/>
          <w:sz w:val="28"/>
          <w:szCs w:val="28"/>
          <w:lang w:val="vi-VN"/>
        </w:rPr>
        <w:t xml:space="preserve"> </w:t>
      </w:r>
      <w:r w:rsidR="00A822F8">
        <w:rPr>
          <w:b/>
          <w:bCs/>
          <w:sz w:val="28"/>
          <w:szCs w:val="28"/>
        </w:rPr>
        <w:t>Nguyễn Duy Hàn Lâm</w:t>
      </w:r>
      <w:r w:rsidR="00715E82">
        <w:rPr>
          <w:b/>
          <w:bCs/>
          <w:sz w:val="28"/>
          <w:szCs w:val="28"/>
        </w:rPr>
        <w:t xml:space="preserve"> (MS</w:t>
      </w:r>
      <w:r w:rsidR="00A822F8">
        <w:rPr>
          <w:b/>
          <w:bCs/>
          <w:sz w:val="28"/>
          <w:szCs w:val="28"/>
        </w:rPr>
        <w:t>HV</w:t>
      </w:r>
      <w:r w:rsidR="00715E82">
        <w:rPr>
          <w:b/>
          <w:bCs/>
          <w:sz w:val="28"/>
          <w:szCs w:val="28"/>
        </w:rPr>
        <w:t xml:space="preserve">: </w:t>
      </w:r>
      <w:r w:rsidR="00936467">
        <w:rPr>
          <w:b/>
          <w:bCs/>
          <w:sz w:val="28"/>
          <w:szCs w:val="28"/>
        </w:rPr>
        <w:t>196005004</w:t>
      </w:r>
      <w:r w:rsidR="00715E82">
        <w:rPr>
          <w:b/>
          <w:bCs/>
          <w:sz w:val="28"/>
          <w:szCs w:val="28"/>
        </w:rPr>
        <w:t>)</w:t>
      </w:r>
    </w:p>
    <w:p w14:paraId="150600A6" w14:textId="77777777" w:rsidR="003218FF" w:rsidRDefault="003218FF" w:rsidP="003218FF">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sidR="00936467">
        <w:rPr>
          <w:b/>
          <w:bCs/>
          <w:sz w:val="28"/>
          <w:szCs w:val="28"/>
          <w:lang w:val="vi-VN"/>
        </w:rPr>
        <w:t xml:space="preserve"> :    2019</w:t>
      </w:r>
    </w:p>
    <w:p w14:paraId="2253A28B" w14:textId="77777777" w:rsidR="003D266A" w:rsidRPr="00715E82" w:rsidRDefault="003D266A" w:rsidP="003218FF">
      <w:pPr>
        <w:suppressAutoHyphens/>
        <w:autoSpaceDE w:val="0"/>
        <w:autoSpaceDN w:val="0"/>
        <w:adjustRightInd w:val="0"/>
        <w:spacing w:line="360" w:lineRule="auto"/>
        <w:jc w:val="right"/>
        <w:rPr>
          <w:sz w:val="28"/>
          <w:szCs w:val="28"/>
        </w:rPr>
      </w:pPr>
    </w:p>
    <w:p w14:paraId="7D8F77D9" w14:textId="77777777" w:rsidR="003218FF" w:rsidRDefault="003218FF" w:rsidP="003218FF">
      <w:pPr>
        <w:suppressAutoHyphens/>
        <w:autoSpaceDE w:val="0"/>
        <w:autoSpaceDN w:val="0"/>
        <w:adjustRightInd w:val="0"/>
        <w:jc w:val="center"/>
        <w:rPr>
          <w:b/>
          <w:bCs/>
        </w:rPr>
      </w:pPr>
    </w:p>
    <w:p w14:paraId="03F5B95F" w14:textId="77777777" w:rsidR="00FE33D3" w:rsidRDefault="00FE33D3" w:rsidP="003218FF">
      <w:pPr>
        <w:suppressAutoHyphens/>
        <w:autoSpaceDE w:val="0"/>
        <w:autoSpaceDN w:val="0"/>
        <w:adjustRightInd w:val="0"/>
        <w:jc w:val="center"/>
        <w:rPr>
          <w:b/>
          <w:bCs/>
        </w:rPr>
      </w:pPr>
    </w:p>
    <w:p w14:paraId="5270F583" w14:textId="6155C260" w:rsidR="004371E6" w:rsidRDefault="004371E6" w:rsidP="006663B7">
      <w:pPr>
        <w:suppressAutoHyphens/>
        <w:autoSpaceDE w:val="0"/>
        <w:autoSpaceDN w:val="0"/>
        <w:adjustRightInd w:val="0"/>
        <w:rPr>
          <w:b/>
          <w:bCs/>
        </w:rPr>
      </w:pPr>
    </w:p>
    <w:p w14:paraId="528775AF" w14:textId="1908BBD7" w:rsidR="004371E6" w:rsidRDefault="004371E6" w:rsidP="003218FF">
      <w:pPr>
        <w:suppressAutoHyphens/>
        <w:autoSpaceDE w:val="0"/>
        <w:autoSpaceDN w:val="0"/>
        <w:adjustRightInd w:val="0"/>
        <w:jc w:val="center"/>
        <w:rPr>
          <w:b/>
          <w:bCs/>
        </w:rPr>
      </w:pPr>
    </w:p>
    <w:p w14:paraId="7F1ADABA" w14:textId="56D95D19" w:rsidR="00A822F8" w:rsidRDefault="00A822F8" w:rsidP="003218FF">
      <w:pPr>
        <w:suppressAutoHyphens/>
        <w:autoSpaceDE w:val="0"/>
        <w:autoSpaceDN w:val="0"/>
        <w:adjustRightInd w:val="0"/>
        <w:jc w:val="center"/>
        <w:rPr>
          <w:b/>
          <w:bCs/>
        </w:rPr>
      </w:pPr>
    </w:p>
    <w:p w14:paraId="6BD55A33" w14:textId="72F259B9" w:rsidR="00A822F8" w:rsidRDefault="00A822F8" w:rsidP="003218FF">
      <w:pPr>
        <w:suppressAutoHyphens/>
        <w:autoSpaceDE w:val="0"/>
        <w:autoSpaceDN w:val="0"/>
        <w:adjustRightInd w:val="0"/>
        <w:jc w:val="center"/>
        <w:rPr>
          <w:b/>
          <w:bCs/>
        </w:rPr>
      </w:pPr>
    </w:p>
    <w:p w14:paraId="56691082" w14:textId="696190F5" w:rsidR="00A822F8" w:rsidRDefault="00A822F8" w:rsidP="003218FF">
      <w:pPr>
        <w:suppressAutoHyphens/>
        <w:autoSpaceDE w:val="0"/>
        <w:autoSpaceDN w:val="0"/>
        <w:adjustRightInd w:val="0"/>
        <w:jc w:val="center"/>
        <w:rPr>
          <w:b/>
          <w:bCs/>
        </w:rPr>
      </w:pPr>
    </w:p>
    <w:p w14:paraId="5F0307BB" w14:textId="124C6D06" w:rsidR="00A822F8" w:rsidRDefault="00A822F8" w:rsidP="003218FF">
      <w:pPr>
        <w:suppressAutoHyphens/>
        <w:autoSpaceDE w:val="0"/>
        <w:autoSpaceDN w:val="0"/>
        <w:adjustRightInd w:val="0"/>
        <w:jc w:val="center"/>
        <w:rPr>
          <w:b/>
          <w:bCs/>
        </w:rPr>
      </w:pPr>
    </w:p>
    <w:p w14:paraId="18FF3BB9" w14:textId="77777777" w:rsidR="00A822F8" w:rsidRDefault="00A822F8" w:rsidP="003218FF">
      <w:pPr>
        <w:suppressAutoHyphens/>
        <w:autoSpaceDE w:val="0"/>
        <w:autoSpaceDN w:val="0"/>
        <w:adjustRightInd w:val="0"/>
        <w:jc w:val="center"/>
        <w:rPr>
          <w:b/>
          <w:bCs/>
        </w:rPr>
      </w:pPr>
    </w:p>
    <w:p w14:paraId="31BAA546" w14:textId="77777777" w:rsidR="004371E6" w:rsidRPr="00FE33D3" w:rsidRDefault="004371E6" w:rsidP="00936467">
      <w:pPr>
        <w:suppressAutoHyphens/>
        <w:autoSpaceDE w:val="0"/>
        <w:autoSpaceDN w:val="0"/>
        <w:adjustRightInd w:val="0"/>
        <w:rPr>
          <w:b/>
          <w:bCs/>
        </w:rPr>
      </w:pPr>
    </w:p>
    <w:p w14:paraId="60633B14" w14:textId="39BE0C56" w:rsidR="00B118C8" w:rsidRPr="00A822F8" w:rsidRDefault="00E74B03" w:rsidP="00291721">
      <w:pPr>
        <w:suppressAutoHyphens/>
        <w:autoSpaceDE w:val="0"/>
        <w:autoSpaceDN w:val="0"/>
        <w:adjustRightInd w:val="0"/>
        <w:jc w:val="center"/>
        <w:rPr>
          <w:b/>
          <w:bCs/>
          <w:iCs/>
          <w:sz w:val="28"/>
          <w:szCs w:val="28"/>
        </w:rPr>
        <w:sectPr w:rsidR="00B118C8" w:rsidRPr="00A822F8" w:rsidSect="00FE33D3">
          <w:headerReference w:type="default" r:id="rId9"/>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sidR="00A822F8">
        <w:rPr>
          <w:b/>
          <w:bCs/>
          <w:iCs/>
          <w:sz w:val="28"/>
          <w:szCs w:val="28"/>
        </w:rPr>
        <w:t>2020</w:t>
      </w:r>
    </w:p>
    <w:p w14:paraId="59DE6780"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44356F4B"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50FB6943"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p>
    <w:p w14:paraId="58020116" w14:textId="77777777" w:rsidR="003218FF" w:rsidRPr="00B10E7E" w:rsidRDefault="003218FF" w:rsidP="003218FF">
      <w:pPr>
        <w:suppressAutoHyphens/>
        <w:autoSpaceDE w:val="0"/>
        <w:autoSpaceDN w:val="0"/>
        <w:adjustRightInd w:val="0"/>
        <w:ind w:firstLine="720"/>
        <w:jc w:val="center"/>
      </w:pPr>
    </w:p>
    <w:p w14:paraId="5FF08959" w14:textId="77777777" w:rsidR="003218FF" w:rsidRPr="00B10E7E" w:rsidRDefault="00FE33D3" w:rsidP="003218FF">
      <w:pPr>
        <w:suppressAutoHyphens/>
        <w:autoSpaceDE w:val="0"/>
        <w:autoSpaceDN w:val="0"/>
        <w:adjustRightInd w:val="0"/>
        <w:ind w:firstLine="720"/>
        <w:jc w:val="center"/>
        <w:rPr>
          <w:b/>
          <w:bCs/>
          <w:sz w:val="28"/>
          <w:szCs w:val="28"/>
        </w:rPr>
      </w:pPr>
      <w:r w:rsidRPr="00FE33D3">
        <w:rPr>
          <w:noProof/>
          <w:sz w:val="22"/>
          <w:szCs w:val="22"/>
        </w:rPr>
        <w:drawing>
          <wp:inline distT="0" distB="0" distL="0" distR="0" wp14:anchorId="3BE882E6" wp14:editId="61F275F6">
            <wp:extent cx="1207881" cy="113511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1092" cy="1138135"/>
                    </a:xfrm>
                    <a:prstGeom prst="rect">
                      <a:avLst/>
                    </a:prstGeom>
                    <a:noFill/>
                    <a:ln>
                      <a:noFill/>
                    </a:ln>
                  </pic:spPr>
                </pic:pic>
              </a:graphicData>
            </a:graphic>
          </wp:inline>
        </w:drawing>
      </w:r>
    </w:p>
    <w:p w14:paraId="29D20BCD" w14:textId="77777777" w:rsidR="003218FF" w:rsidRPr="00B10E7E" w:rsidRDefault="003218FF" w:rsidP="003218FF">
      <w:pPr>
        <w:suppressAutoHyphens/>
        <w:autoSpaceDE w:val="0"/>
        <w:autoSpaceDN w:val="0"/>
        <w:adjustRightInd w:val="0"/>
        <w:ind w:firstLine="720"/>
        <w:rPr>
          <w:b/>
          <w:bCs/>
          <w:sz w:val="28"/>
          <w:szCs w:val="28"/>
        </w:rPr>
      </w:pPr>
    </w:p>
    <w:p w14:paraId="7A1B8399" w14:textId="77777777" w:rsidR="003218FF" w:rsidRPr="00B10E7E" w:rsidRDefault="003218FF" w:rsidP="003218FF">
      <w:pPr>
        <w:suppressAutoHyphens/>
        <w:autoSpaceDE w:val="0"/>
        <w:autoSpaceDN w:val="0"/>
        <w:adjustRightInd w:val="0"/>
        <w:ind w:firstLine="720"/>
        <w:rPr>
          <w:b/>
          <w:bCs/>
          <w:sz w:val="28"/>
          <w:szCs w:val="28"/>
        </w:rPr>
      </w:pPr>
    </w:p>
    <w:p w14:paraId="0C947368" w14:textId="1D57EFBD" w:rsidR="00FE33D3" w:rsidRPr="00983ED5" w:rsidRDefault="006663B7" w:rsidP="004B405A">
      <w:pPr>
        <w:suppressAutoHyphens/>
        <w:autoSpaceDE w:val="0"/>
        <w:autoSpaceDN w:val="0"/>
        <w:adjustRightInd w:val="0"/>
        <w:spacing w:line="360" w:lineRule="auto"/>
        <w:jc w:val="center"/>
        <w:rPr>
          <w:b/>
          <w:bCs/>
          <w:sz w:val="32"/>
          <w:szCs w:val="32"/>
          <w:lang w:val="vi-VN"/>
        </w:rPr>
      </w:pPr>
      <w:r>
        <w:rPr>
          <w:b/>
          <w:bCs/>
          <w:sz w:val="32"/>
          <w:szCs w:val="32"/>
        </w:rPr>
        <w:t>PHÂN TÍCH XÁC SUẤT VÀ GIẢI THUẬT NGẪU NHIÊN</w:t>
      </w:r>
    </w:p>
    <w:p w14:paraId="361C02C5" w14:textId="77777777" w:rsidR="00FE33D3" w:rsidRPr="00B10E7E" w:rsidRDefault="00FE33D3" w:rsidP="00FE33D3">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BA31CED" w14:textId="77777777" w:rsidR="00FE33D3" w:rsidRPr="00B10E7E" w:rsidRDefault="00FE33D3" w:rsidP="00FE33D3">
      <w:pPr>
        <w:suppressAutoHyphens/>
        <w:autoSpaceDE w:val="0"/>
        <w:autoSpaceDN w:val="0"/>
        <w:adjustRightInd w:val="0"/>
        <w:spacing w:line="360" w:lineRule="auto"/>
        <w:rPr>
          <w:b/>
          <w:bCs/>
        </w:rPr>
      </w:pPr>
    </w:p>
    <w:p w14:paraId="28DEC9B7" w14:textId="77777777" w:rsidR="006663B7" w:rsidRDefault="006663B7" w:rsidP="006663B7">
      <w:pPr>
        <w:suppressAutoHyphens/>
        <w:autoSpaceDE w:val="0"/>
        <w:autoSpaceDN w:val="0"/>
        <w:adjustRightInd w:val="0"/>
        <w:spacing w:line="360" w:lineRule="auto"/>
        <w:jc w:val="center"/>
        <w:rPr>
          <w:b/>
          <w:bCs/>
          <w:sz w:val="48"/>
          <w:szCs w:val="48"/>
        </w:rPr>
      </w:pPr>
      <w:r>
        <w:rPr>
          <w:b/>
          <w:bCs/>
          <w:sz w:val="48"/>
          <w:szCs w:val="48"/>
        </w:rPr>
        <w:t>TIẾP CẬN DỊCH MÁY BẰNG</w:t>
      </w:r>
    </w:p>
    <w:p w14:paraId="05ED2EC7" w14:textId="77777777" w:rsidR="006663B7" w:rsidRPr="00936467" w:rsidRDefault="006663B7" w:rsidP="006663B7">
      <w:pPr>
        <w:suppressAutoHyphens/>
        <w:autoSpaceDE w:val="0"/>
        <w:autoSpaceDN w:val="0"/>
        <w:adjustRightInd w:val="0"/>
        <w:spacing w:line="360" w:lineRule="auto"/>
        <w:jc w:val="center"/>
        <w:rPr>
          <w:b/>
          <w:bCs/>
          <w:sz w:val="48"/>
          <w:szCs w:val="48"/>
        </w:rPr>
      </w:pPr>
      <w:r>
        <w:rPr>
          <w:b/>
          <w:bCs/>
          <w:sz w:val="48"/>
          <w:szCs w:val="48"/>
        </w:rPr>
        <w:t>PHƯƠNG PHÁP ENCODER-DECODER</w:t>
      </w:r>
    </w:p>
    <w:p w14:paraId="77282BBB" w14:textId="77777777" w:rsidR="006663B7" w:rsidRPr="00B10E7E" w:rsidRDefault="006663B7" w:rsidP="006663B7">
      <w:pPr>
        <w:suppressAutoHyphens/>
        <w:autoSpaceDE w:val="0"/>
        <w:autoSpaceDN w:val="0"/>
        <w:adjustRightInd w:val="0"/>
        <w:spacing w:line="360" w:lineRule="auto"/>
        <w:ind w:firstLine="720"/>
        <w:jc w:val="center"/>
        <w:rPr>
          <w:sz w:val="28"/>
          <w:szCs w:val="28"/>
        </w:rPr>
      </w:pPr>
      <w:r>
        <w:rPr>
          <w:sz w:val="28"/>
          <w:szCs w:val="28"/>
        </w:rPr>
        <w:t xml:space="preserve"> </w:t>
      </w:r>
    </w:p>
    <w:p w14:paraId="5B22A1EA" w14:textId="77777777" w:rsidR="006663B7" w:rsidRDefault="006663B7" w:rsidP="006663B7">
      <w:pPr>
        <w:suppressAutoHyphens/>
        <w:autoSpaceDE w:val="0"/>
        <w:autoSpaceDN w:val="0"/>
        <w:adjustRightInd w:val="0"/>
        <w:spacing w:line="360" w:lineRule="auto"/>
        <w:jc w:val="both"/>
        <w:rPr>
          <w:b/>
          <w:bCs/>
        </w:rPr>
      </w:pPr>
    </w:p>
    <w:p w14:paraId="5AAA66F2" w14:textId="77777777" w:rsidR="006663B7" w:rsidRPr="00B10E7E" w:rsidRDefault="006663B7" w:rsidP="006663B7">
      <w:pPr>
        <w:suppressAutoHyphens/>
        <w:autoSpaceDE w:val="0"/>
        <w:autoSpaceDN w:val="0"/>
        <w:adjustRightInd w:val="0"/>
        <w:spacing w:line="360" w:lineRule="auto"/>
        <w:jc w:val="both"/>
        <w:rPr>
          <w:b/>
          <w:bCs/>
        </w:rPr>
      </w:pPr>
    </w:p>
    <w:p w14:paraId="563C430E" w14:textId="77777777" w:rsidR="006663B7" w:rsidRPr="00B10E7E" w:rsidRDefault="006663B7" w:rsidP="006663B7">
      <w:pPr>
        <w:suppressAutoHyphens/>
        <w:autoSpaceDE w:val="0"/>
        <w:autoSpaceDN w:val="0"/>
        <w:adjustRightInd w:val="0"/>
        <w:spacing w:line="360" w:lineRule="auto"/>
        <w:jc w:val="both"/>
        <w:rPr>
          <w:b/>
          <w:bCs/>
        </w:rPr>
      </w:pPr>
    </w:p>
    <w:p w14:paraId="60E55490" w14:textId="77777777" w:rsidR="006663B7" w:rsidRPr="00B10E7E" w:rsidRDefault="006663B7" w:rsidP="006663B7">
      <w:pPr>
        <w:suppressAutoHyphens/>
        <w:autoSpaceDE w:val="0"/>
        <w:autoSpaceDN w:val="0"/>
        <w:adjustRightInd w:val="0"/>
        <w:spacing w:line="360" w:lineRule="auto"/>
        <w:jc w:val="both"/>
        <w:rPr>
          <w:b/>
          <w:bCs/>
        </w:rPr>
      </w:pPr>
    </w:p>
    <w:p w14:paraId="58EA0867" w14:textId="77777777" w:rsidR="006663B7" w:rsidRPr="00936467" w:rsidRDefault="006663B7" w:rsidP="006663B7">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Pr>
          <w:b/>
          <w:sz w:val="28"/>
          <w:szCs w:val="28"/>
        </w:rPr>
        <w:t>Thầy Nguyễn Chí Thiện</w:t>
      </w:r>
    </w:p>
    <w:p w14:paraId="25514D6F" w14:textId="77777777" w:rsidR="006663B7" w:rsidRPr="00983ED5" w:rsidRDefault="006663B7" w:rsidP="006663B7">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Pr>
          <w:b/>
          <w:bCs/>
          <w:sz w:val="28"/>
          <w:szCs w:val="28"/>
          <w:lang w:val="vi-VN"/>
        </w:rPr>
        <w:t xml:space="preserve"> </w:t>
      </w:r>
      <w:r>
        <w:rPr>
          <w:b/>
          <w:bCs/>
          <w:sz w:val="28"/>
          <w:szCs w:val="28"/>
        </w:rPr>
        <w:t>Nguyễn Duy Hàn Lâm (MSHV: 196005004)</w:t>
      </w:r>
    </w:p>
    <w:p w14:paraId="3B145206" w14:textId="77777777" w:rsidR="006663B7" w:rsidRDefault="006663B7" w:rsidP="006663B7">
      <w:pPr>
        <w:suppressAutoHyphens/>
        <w:autoSpaceDE w:val="0"/>
        <w:autoSpaceDN w:val="0"/>
        <w:adjustRightInd w:val="0"/>
        <w:spacing w:line="360" w:lineRule="auto"/>
        <w:jc w:val="right"/>
        <w:rPr>
          <w:b/>
          <w:bCs/>
          <w:sz w:val="28"/>
          <w:szCs w:val="28"/>
        </w:rPr>
      </w:pPr>
      <w:r w:rsidRPr="00CA1C39">
        <w:rPr>
          <w:sz w:val="28"/>
          <w:szCs w:val="28"/>
          <w:lang w:val="vi-VN"/>
        </w:rPr>
        <w:t xml:space="preserve">Khoá    </w:t>
      </w:r>
      <w:r>
        <w:rPr>
          <w:b/>
          <w:bCs/>
          <w:sz w:val="28"/>
          <w:szCs w:val="28"/>
          <w:lang w:val="vi-VN"/>
        </w:rPr>
        <w:t xml:space="preserve"> :    2019</w:t>
      </w:r>
    </w:p>
    <w:p w14:paraId="159B7A96" w14:textId="77777777" w:rsidR="006663B7" w:rsidRPr="00715E82" w:rsidRDefault="006663B7" w:rsidP="006663B7">
      <w:pPr>
        <w:suppressAutoHyphens/>
        <w:autoSpaceDE w:val="0"/>
        <w:autoSpaceDN w:val="0"/>
        <w:adjustRightInd w:val="0"/>
        <w:spacing w:line="360" w:lineRule="auto"/>
        <w:jc w:val="right"/>
        <w:rPr>
          <w:sz w:val="28"/>
          <w:szCs w:val="28"/>
        </w:rPr>
      </w:pPr>
    </w:p>
    <w:p w14:paraId="08BA8E22" w14:textId="77777777" w:rsidR="006663B7" w:rsidRDefault="006663B7" w:rsidP="006663B7">
      <w:pPr>
        <w:suppressAutoHyphens/>
        <w:autoSpaceDE w:val="0"/>
        <w:autoSpaceDN w:val="0"/>
        <w:adjustRightInd w:val="0"/>
        <w:jc w:val="center"/>
        <w:rPr>
          <w:b/>
          <w:bCs/>
        </w:rPr>
      </w:pPr>
    </w:p>
    <w:p w14:paraId="77EB6652" w14:textId="77777777" w:rsidR="006663B7" w:rsidRDefault="006663B7" w:rsidP="006663B7">
      <w:pPr>
        <w:suppressAutoHyphens/>
        <w:autoSpaceDE w:val="0"/>
        <w:autoSpaceDN w:val="0"/>
        <w:adjustRightInd w:val="0"/>
        <w:jc w:val="center"/>
        <w:rPr>
          <w:b/>
          <w:bCs/>
        </w:rPr>
      </w:pPr>
    </w:p>
    <w:p w14:paraId="0EC58511" w14:textId="3675EA27" w:rsidR="006663B7" w:rsidRDefault="006663B7" w:rsidP="006663B7">
      <w:pPr>
        <w:suppressAutoHyphens/>
        <w:autoSpaceDE w:val="0"/>
        <w:autoSpaceDN w:val="0"/>
        <w:adjustRightInd w:val="0"/>
        <w:rPr>
          <w:b/>
          <w:bCs/>
        </w:rPr>
      </w:pPr>
    </w:p>
    <w:p w14:paraId="4A8E8DF4" w14:textId="77777777" w:rsidR="006663B7" w:rsidRDefault="006663B7" w:rsidP="006663B7">
      <w:pPr>
        <w:suppressAutoHyphens/>
        <w:autoSpaceDE w:val="0"/>
        <w:autoSpaceDN w:val="0"/>
        <w:adjustRightInd w:val="0"/>
        <w:jc w:val="center"/>
        <w:rPr>
          <w:b/>
          <w:bCs/>
        </w:rPr>
      </w:pPr>
    </w:p>
    <w:p w14:paraId="59E8ACFF" w14:textId="77777777" w:rsidR="006663B7" w:rsidRDefault="006663B7" w:rsidP="006663B7">
      <w:pPr>
        <w:suppressAutoHyphens/>
        <w:autoSpaceDE w:val="0"/>
        <w:autoSpaceDN w:val="0"/>
        <w:adjustRightInd w:val="0"/>
        <w:jc w:val="center"/>
        <w:rPr>
          <w:b/>
          <w:bCs/>
        </w:rPr>
      </w:pPr>
    </w:p>
    <w:p w14:paraId="4E4186EE" w14:textId="77777777" w:rsidR="006663B7" w:rsidRPr="00FE33D3" w:rsidRDefault="006663B7" w:rsidP="006663B7">
      <w:pPr>
        <w:suppressAutoHyphens/>
        <w:autoSpaceDE w:val="0"/>
        <w:autoSpaceDN w:val="0"/>
        <w:adjustRightInd w:val="0"/>
        <w:rPr>
          <w:b/>
          <w:bCs/>
        </w:rPr>
      </w:pPr>
    </w:p>
    <w:p w14:paraId="68BFA47E" w14:textId="42E23F90" w:rsidR="00936467" w:rsidRPr="00E74B03" w:rsidRDefault="006663B7" w:rsidP="006663B7">
      <w:pPr>
        <w:suppressAutoHyphens/>
        <w:autoSpaceDE w:val="0"/>
        <w:autoSpaceDN w:val="0"/>
        <w:adjustRightInd w:val="0"/>
        <w:jc w:val="center"/>
        <w:rPr>
          <w:b/>
          <w:bCs/>
          <w:iCs/>
          <w:sz w:val="28"/>
          <w:szCs w:val="28"/>
        </w:rPr>
        <w:sectPr w:rsidR="00936467" w:rsidRPr="00E74B03" w:rsidSect="00FE33D3">
          <w:type w:val="continuous"/>
          <w:pgSz w:w="11907" w:h="16839" w:code="9"/>
          <w:pgMar w:top="1985" w:right="1134" w:bottom="1701" w:left="1985" w:header="720" w:footer="720" w:gutter="0"/>
          <w:cols w:space="720"/>
          <w:docGrid w:linePitch="360"/>
        </w:sectPr>
      </w:pPr>
      <w:r>
        <w:rPr>
          <w:b/>
          <w:bCs/>
          <w:iCs/>
          <w:sz w:val="28"/>
          <w:szCs w:val="28"/>
          <w:lang w:val="vi-VN"/>
        </w:rPr>
        <w:t xml:space="preserve">THÀNH PHỐ HỒ CHÍ MINH, NĂM </w:t>
      </w:r>
      <w:r>
        <w:rPr>
          <w:b/>
          <w:bCs/>
          <w:iCs/>
          <w:sz w:val="28"/>
          <w:szCs w:val="28"/>
        </w:rPr>
        <w:t>2020</w:t>
      </w:r>
    </w:p>
    <w:p w14:paraId="1B166B0A" w14:textId="77777777" w:rsidR="003218FF" w:rsidRPr="002D796D" w:rsidRDefault="00983ED5" w:rsidP="002D796D">
      <w:pPr>
        <w:jc w:val="center"/>
        <w:rPr>
          <w:b/>
          <w:sz w:val="32"/>
          <w:szCs w:val="32"/>
          <w:lang w:val="vi-VN"/>
        </w:rPr>
      </w:pPr>
      <w:r>
        <w:rPr>
          <w:b/>
          <w:sz w:val="32"/>
          <w:szCs w:val="32"/>
          <w:lang w:val="vi-VN"/>
        </w:rPr>
        <w:lastRenderedPageBreak/>
        <w:t>ĐỒ ÁN</w:t>
      </w:r>
      <w:r w:rsidR="003218FF" w:rsidRPr="002D796D">
        <w:rPr>
          <w:b/>
          <w:sz w:val="32"/>
          <w:szCs w:val="32"/>
          <w:lang w:val="vi-VN"/>
        </w:rPr>
        <w:t xml:space="preserve"> ĐƯỢC HOÀN THÀNH</w:t>
      </w:r>
    </w:p>
    <w:p w14:paraId="46151C60"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32EE5C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7D511BE0" w14:textId="4FAC3A3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 xml:space="preserve">sản phẩm </w:t>
      </w:r>
      <w:r w:rsidR="00983ED5">
        <w:rPr>
          <w:sz w:val="26"/>
          <w:szCs w:val="26"/>
          <w:lang w:val="vi-VN"/>
        </w:rPr>
        <w:t>đồ án</w:t>
      </w:r>
      <w:r w:rsidR="00CB5E7B">
        <w:rPr>
          <w:sz w:val="26"/>
          <w:szCs w:val="26"/>
          <w:lang w:val="vi-VN"/>
        </w:rPr>
        <w:t xml:space="preserve"> của riêng</w:t>
      </w:r>
      <w:r w:rsidR="00CB5E7B">
        <w:rPr>
          <w:sz w:val="26"/>
          <w:szCs w:val="26"/>
        </w:rPr>
        <w:t xml:space="preserve"> </w:t>
      </w:r>
      <w:r w:rsidR="00B118C8" w:rsidRPr="00B118C8">
        <w:rPr>
          <w:sz w:val="26"/>
          <w:szCs w:val="26"/>
          <w:lang w:val="vi-VN"/>
        </w:rPr>
        <w:t>tôi</w:t>
      </w:r>
      <w:r w:rsidRPr="00DB7595">
        <w:rPr>
          <w:sz w:val="26"/>
          <w:szCs w:val="26"/>
          <w:lang w:val="vi-VN"/>
        </w:rPr>
        <w:t xml:space="preserve"> và được sự hướng dẫn của </w:t>
      </w:r>
      <w:r w:rsidR="00A822F8">
        <w:rPr>
          <w:sz w:val="26"/>
          <w:szCs w:val="26"/>
        </w:rPr>
        <w:t xml:space="preserve">thầy </w:t>
      </w:r>
      <w:r w:rsidR="004547C6">
        <w:rPr>
          <w:sz w:val="26"/>
          <w:szCs w:val="26"/>
        </w:rPr>
        <w:t>Nguyễn Chí Thiện</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BA761ED"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983ED5">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F649D2F"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983ED5">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61EEF6FA" w14:textId="08C77E50"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4547C6">
        <w:rPr>
          <w:i/>
          <w:sz w:val="26"/>
          <w:szCs w:val="26"/>
        </w:rPr>
        <w:t>05</w:t>
      </w:r>
      <w:r w:rsidRPr="00DB7595">
        <w:rPr>
          <w:i/>
          <w:sz w:val="26"/>
          <w:szCs w:val="26"/>
          <w:lang w:val="vi-VN"/>
        </w:rPr>
        <w:t xml:space="preserve">  tháng </w:t>
      </w:r>
      <w:r w:rsidR="004547C6">
        <w:rPr>
          <w:i/>
          <w:sz w:val="26"/>
          <w:szCs w:val="26"/>
        </w:rPr>
        <w:t>04</w:t>
      </w:r>
      <w:r w:rsidRPr="00DB7595">
        <w:rPr>
          <w:i/>
          <w:sz w:val="26"/>
          <w:szCs w:val="26"/>
          <w:lang w:val="vi-VN"/>
        </w:rPr>
        <w:t xml:space="preserve">  năm </w:t>
      </w:r>
      <w:r w:rsidR="00A822F8">
        <w:rPr>
          <w:i/>
          <w:sz w:val="26"/>
          <w:szCs w:val="26"/>
        </w:rPr>
        <w:t>2020</w:t>
      </w:r>
      <w:r w:rsidRPr="00DB7595">
        <w:rPr>
          <w:i/>
          <w:sz w:val="26"/>
          <w:szCs w:val="26"/>
          <w:lang w:val="vi-VN"/>
        </w:rPr>
        <w:t xml:space="preserve">     </w:t>
      </w:r>
    </w:p>
    <w:p w14:paraId="2785CC08"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52F1285F" w14:textId="77777777" w:rsidR="00CA253F"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8A699B5" w14:textId="77777777" w:rsidR="00BB2B2A" w:rsidRDefault="00BB2B2A" w:rsidP="00BB2B2A">
      <w:pPr>
        <w:tabs>
          <w:tab w:val="center" w:pos="6379"/>
        </w:tabs>
        <w:spacing w:after="200" w:line="276" w:lineRule="auto"/>
        <w:rPr>
          <w:i/>
          <w:sz w:val="26"/>
          <w:szCs w:val="26"/>
        </w:rPr>
      </w:pPr>
    </w:p>
    <w:p w14:paraId="7A637C62" w14:textId="77777777" w:rsidR="004371E6" w:rsidRDefault="004371E6" w:rsidP="00BB2B2A">
      <w:pPr>
        <w:tabs>
          <w:tab w:val="center" w:pos="6379"/>
        </w:tabs>
        <w:spacing w:after="200" w:line="276" w:lineRule="auto"/>
        <w:rPr>
          <w:i/>
          <w:sz w:val="26"/>
          <w:szCs w:val="26"/>
        </w:rPr>
      </w:pPr>
    </w:p>
    <w:p w14:paraId="55A7AE51" w14:textId="77777777" w:rsidR="004371E6" w:rsidRPr="004371E6" w:rsidRDefault="004371E6" w:rsidP="00BB2B2A">
      <w:pPr>
        <w:tabs>
          <w:tab w:val="center" w:pos="6379"/>
        </w:tabs>
        <w:spacing w:after="200" w:line="276" w:lineRule="auto"/>
        <w:rPr>
          <w:i/>
          <w:sz w:val="26"/>
          <w:szCs w:val="26"/>
        </w:rPr>
      </w:pPr>
    </w:p>
    <w:p w14:paraId="1CD736DD" w14:textId="77777777" w:rsidR="00CB5E7B" w:rsidRPr="00983ED5" w:rsidRDefault="00CB5E7B" w:rsidP="00926A21">
      <w:pPr>
        <w:tabs>
          <w:tab w:val="center" w:pos="3690"/>
          <w:tab w:val="center" w:pos="6300"/>
        </w:tabs>
        <w:spacing w:after="200" w:line="276" w:lineRule="auto"/>
        <w:rPr>
          <w:i/>
          <w:sz w:val="26"/>
          <w:szCs w:val="26"/>
          <w:lang w:val="vi-VN"/>
        </w:rPr>
      </w:pPr>
      <w:r>
        <w:rPr>
          <w:i/>
          <w:sz w:val="26"/>
          <w:szCs w:val="26"/>
        </w:rPr>
        <w:tab/>
      </w:r>
      <w:r>
        <w:rPr>
          <w:i/>
          <w:sz w:val="26"/>
          <w:szCs w:val="26"/>
        </w:rPr>
        <w:tab/>
      </w:r>
      <w:r w:rsidR="00BB2B2A" w:rsidRPr="00DB7595">
        <w:rPr>
          <w:i/>
          <w:sz w:val="26"/>
          <w:szCs w:val="26"/>
          <w:lang w:val="vi-VN"/>
        </w:rPr>
        <w:t>Nguyễ</w:t>
      </w:r>
      <w:r>
        <w:rPr>
          <w:i/>
          <w:sz w:val="26"/>
          <w:szCs w:val="26"/>
        </w:rPr>
        <w:t>n Duy Hàn Lâm</w:t>
      </w:r>
    </w:p>
    <w:p w14:paraId="0760832C" w14:textId="77777777" w:rsidR="00CB5E7B" w:rsidRDefault="00CB5E7B" w:rsidP="00BB2B2A">
      <w:pPr>
        <w:tabs>
          <w:tab w:val="center" w:pos="6379"/>
        </w:tabs>
        <w:spacing w:after="200" w:line="276" w:lineRule="auto"/>
        <w:rPr>
          <w:i/>
          <w:sz w:val="26"/>
          <w:szCs w:val="26"/>
        </w:rPr>
      </w:pPr>
      <w:r>
        <w:rPr>
          <w:i/>
          <w:sz w:val="26"/>
          <w:szCs w:val="26"/>
        </w:rPr>
        <w:tab/>
      </w:r>
    </w:p>
    <w:p w14:paraId="1C94DC05" w14:textId="77777777" w:rsidR="00926A21" w:rsidRDefault="00926A21" w:rsidP="00BB2B2A">
      <w:pPr>
        <w:tabs>
          <w:tab w:val="center" w:pos="6379"/>
        </w:tabs>
        <w:spacing w:after="200" w:line="276" w:lineRule="auto"/>
        <w:rPr>
          <w:i/>
          <w:sz w:val="26"/>
          <w:szCs w:val="26"/>
        </w:rPr>
      </w:pPr>
    </w:p>
    <w:p w14:paraId="15C965AA" w14:textId="77777777" w:rsidR="00926A21" w:rsidRDefault="00926A21" w:rsidP="00BB2B2A">
      <w:pPr>
        <w:tabs>
          <w:tab w:val="center" w:pos="6379"/>
        </w:tabs>
        <w:spacing w:after="200" w:line="276" w:lineRule="auto"/>
        <w:rPr>
          <w:i/>
          <w:sz w:val="26"/>
          <w:szCs w:val="26"/>
        </w:rPr>
      </w:pPr>
    </w:p>
    <w:p w14:paraId="6A4DE6EC" w14:textId="77777777" w:rsidR="00926A21" w:rsidRDefault="00926A21" w:rsidP="00BB2B2A">
      <w:pPr>
        <w:tabs>
          <w:tab w:val="center" w:pos="6379"/>
        </w:tabs>
        <w:spacing w:after="200" w:line="276" w:lineRule="auto"/>
        <w:rPr>
          <w:i/>
          <w:sz w:val="26"/>
          <w:szCs w:val="26"/>
        </w:rPr>
      </w:pPr>
    </w:p>
    <w:p w14:paraId="49A0E677" w14:textId="77777777" w:rsidR="00926A21" w:rsidRDefault="00926A21" w:rsidP="00BB2B2A">
      <w:pPr>
        <w:tabs>
          <w:tab w:val="center" w:pos="6379"/>
        </w:tabs>
        <w:spacing w:after="200" w:line="276" w:lineRule="auto"/>
        <w:rPr>
          <w:i/>
          <w:sz w:val="26"/>
          <w:szCs w:val="26"/>
        </w:rPr>
      </w:pPr>
    </w:p>
    <w:p w14:paraId="3CB6514D" w14:textId="77777777" w:rsidR="00B118C8" w:rsidRPr="00B118C8" w:rsidRDefault="00B118C8" w:rsidP="002D796D">
      <w:pPr>
        <w:pStyle w:val="Chng"/>
        <w:jc w:val="center"/>
        <w:rPr>
          <w:lang w:val="vi-VN"/>
        </w:rPr>
      </w:pPr>
      <w:bookmarkStart w:id="0" w:name="_Toc38785913"/>
      <w:r w:rsidRPr="00B118C8">
        <w:rPr>
          <w:lang w:val="vi-VN"/>
        </w:rPr>
        <w:lastRenderedPageBreak/>
        <w:t>PHẦN XÁC NHẬN VÀ ĐÁNH GIÁ CỦA GIẢNG VIÊN</w:t>
      </w:r>
      <w:bookmarkEnd w:id="0"/>
    </w:p>
    <w:p w14:paraId="3959CA4B" w14:textId="77777777" w:rsidR="00B118C8" w:rsidRPr="002D796D" w:rsidRDefault="00B118C8" w:rsidP="002D796D">
      <w:pPr>
        <w:pStyle w:val="Nidungvnbn"/>
        <w:rPr>
          <w:b/>
          <w:lang w:val="vi-VN"/>
        </w:rPr>
      </w:pPr>
      <w:r w:rsidRPr="002D796D">
        <w:rPr>
          <w:b/>
          <w:lang w:val="vi-VN"/>
        </w:rPr>
        <w:t>Phần xác nhận của GV hướng dẫn</w:t>
      </w:r>
    </w:p>
    <w:p w14:paraId="44B2787C"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C513B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C918E05"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7024768" w14:textId="77777777" w:rsidR="00B118C8" w:rsidRPr="00DC2276" w:rsidRDefault="00B118C8">
      <w:pPr>
        <w:spacing w:after="200" w:line="276" w:lineRule="auto"/>
        <w:rPr>
          <w:lang w:val="vi-VN"/>
        </w:rPr>
      </w:pPr>
    </w:p>
    <w:p w14:paraId="0D7A48B6" w14:textId="77777777" w:rsidR="00B118C8" w:rsidRPr="00DC2276" w:rsidRDefault="00B118C8">
      <w:pPr>
        <w:spacing w:after="200" w:line="276" w:lineRule="auto"/>
        <w:rPr>
          <w:lang w:val="vi-VN"/>
        </w:rPr>
      </w:pPr>
    </w:p>
    <w:p w14:paraId="27441F1F" w14:textId="77777777" w:rsidR="00B118C8" w:rsidRPr="00DC2276" w:rsidRDefault="00B118C8">
      <w:pPr>
        <w:spacing w:after="200" w:line="276" w:lineRule="auto"/>
        <w:rPr>
          <w:lang w:val="vi-VN"/>
        </w:rPr>
      </w:pPr>
    </w:p>
    <w:p w14:paraId="7B6ABA28" w14:textId="77777777" w:rsidR="00B118C8" w:rsidRPr="00DC2276" w:rsidRDefault="00B118C8" w:rsidP="002D796D">
      <w:pPr>
        <w:pStyle w:val="Nidungvnbn"/>
        <w:rPr>
          <w:b/>
          <w:lang w:val="vi-VN"/>
        </w:rPr>
      </w:pPr>
      <w:r w:rsidRPr="00DC2276">
        <w:rPr>
          <w:b/>
          <w:lang w:val="vi-VN"/>
        </w:rPr>
        <w:t>Phần đánh giá của GV chấm bài</w:t>
      </w:r>
    </w:p>
    <w:p w14:paraId="48747ED3"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8324CE1"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CBC209D"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83C0ECF" w14:textId="77777777" w:rsidR="00B118C8" w:rsidRPr="00DC2276" w:rsidRDefault="00B118C8" w:rsidP="00B118C8">
      <w:pPr>
        <w:spacing w:after="200" w:line="276" w:lineRule="auto"/>
        <w:rPr>
          <w:lang w:val="vi-VN"/>
        </w:rPr>
      </w:pPr>
    </w:p>
    <w:p w14:paraId="13110B12" w14:textId="77777777" w:rsidR="00B118C8" w:rsidRPr="00DC2276" w:rsidRDefault="00B118C8" w:rsidP="00B118C8">
      <w:pPr>
        <w:pStyle w:val="Tiumccp1"/>
        <w:rPr>
          <w:sz w:val="32"/>
          <w:szCs w:val="32"/>
          <w:lang w:val="vi-VN"/>
        </w:rPr>
      </w:pPr>
      <w:r w:rsidRPr="00B118C8">
        <w:rPr>
          <w:lang w:val="vi-VN"/>
        </w:rPr>
        <w:br w:type="page"/>
      </w:r>
    </w:p>
    <w:p w14:paraId="0FE26C49" w14:textId="77777777" w:rsidR="00DB7595" w:rsidRDefault="00DB7595">
      <w:pPr>
        <w:spacing w:after="200" w:line="276" w:lineRule="auto"/>
        <w:rPr>
          <w:sz w:val="26"/>
          <w:szCs w:val="26"/>
          <w:lang w:val="vi-VN"/>
        </w:rPr>
        <w:sectPr w:rsidR="00DB7595" w:rsidSect="00FE33D3">
          <w:headerReference w:type="default" r:id="rId10"/>
          <w:type w:val="continuous"/>
          <w:pgSz w:w="11907" w:h="16839" w:code="9"/>
          <w:pgMar w:top="1985" w:right="1134" w:bottom="1701" w:left="1985" w:header="720" w:footer="720" w:gutter="0"/>
          <w:pgNumType w:fmt="lowerRoman" w:start="1"/>
          <w:cols w:space="720"/>
          <w:docGrid w:linePitch="360"/>
        </w:sectPr>
      </w:pPr>
    </w:p>
    <w:p w14:paraId="7C60EF94" w14:textId="77777777" w:rsidR="007E6AB9" w:rsidRPr="007E6AB9" w:rsidRDefault="007E6AB9" w:rsidP="002D796D">
      <w:pPr>
        <w:pStyle w:val="Chng"/>
        <w:jc w:val="center"/>
      </w:pPr>
      <w:bookmarkStart w:id="1" w:name="_Toc38785914"/>
      <w:r>
        <w:lastRenderedPageBreak/>
        <w:t>MỤC LỤC</w:t>
      </w:r>
      <w:bookmarkEnd w:id="1"/>
    </w:p>
    <w:p w14:paraId="750208E5" w14:textId="6F1F22B2" w:rsidR="00432C93" w:rsidRDefault="00E917DB">
      <w:pPr>
        <w:pStyle w:val="TOC1"/>
        <w:tabs>
          <w:tab w:val="right" w:leader="dot" w:pos="8778"/>
        </w:tabs>
        <w:rPr>
          <w:rFonts w:asciiTheme="minorHAnsi" w:eastAsiaTheme="minorEastAsia" w:hAnsiTheme="minorHAnsi" w:cstheme="minorBidi"/>
          <w:noProof/>
          <w:sz w:val="22"/>
          <w:szCs w:val="22"/>
        </w:rPr>
      </w:pPr>
      <w:r>
        <w:rPr>
          <w:szCs w:val="26"/>
        </w:rPr>
        <w:fldChar w:fldCharType="begin"/>
      </w:r>
      <w:r w:rsidR="00C75086">
        <w:rPr>
          <w:szCs w:val="26"/>
        </w:rPr>
        <w:instrText xml:space="preserve"> TOC \h \z \t "Chương,1,Tiểu mục cấp 1,2,Tiểu mục cấp 2,3,Tiểu mục cấp 3,4" </w:instrText>
      </w:r>
      <w:r>
        <w:rPr>
          <w:szCs w:val="26"/>
        </w:rPr>
        <w:fldChar w:fldCharType="separate"/>
      </w:r>
      <w:hyperlink w:anchor="_Toc38785913" w:history="1">
        <w:r w:rsidR="00432C93" w:rsidRPr="00B06B58">
          <w:rPr>
            <w:rStyle w:val="Hyperlink"/>
            <w:noProof/>
            <w:lang w:val="vi-VN"/>
          </w:rPr>
          <w:t>PHẦN XÁC NHẬN VÀ ĐÁNH GIÁ CỦA GIẢNG VIÊN</w:t>
        </w:r>
        <w:r w:rsidR="00432C93">
          <w:rPr>
            <w:noProof/>
            <w:webHidden/>
          </w:rPr>
          <w:tab/>
        </w:r>
        <w:r w:rsidR="00432C93">
          <w:rPr>
            <w:noProof/>
            <w:webHidden/>
          </w:rPr>
          <w:fldChar w:fldCharType="begin"/>
        </w:r>
        <w:r w:rsidR="00432C93">
          <w:rPr>
            <w:noProof/>
            <w:webHidden/>
          </w:rPr>
          <w:instrText xml:space="preserve"> PAGEREF _Toc38785913 \h </w:instrText>
        </w:r>
        <w:r w:rsidR="00432C93">
          <w:rPr>
            <w:noProof/>
            <w:webHidden/>
          </w:rPr>
        </w:r>
        <w:r w:rsidR="00432C93">
          <w:rPr>
            <w:noProof/>
            <w:webHidden/>
          </w:rPr>
          <w:fldChar w:fldCharType="separate"/>
        </w:r>
        <w:r w:rsidR="00432C93">
          <w:rPr>
            <w:noProof/>
            <w:webHidden/>
          </w:rPr>
          <w:t>ii</w:t>
        </w:r>
        <w:r w:rsidR="00432C93">
          <w:rPr>
            <w:noProof/>
            <w:webHidden/>
          </w:rPr>
          <w:fldChar w:fldCharType="end"/>
        </w:r>
      </w:hyperlink>
    </w:p>
    <w:p w14:paraId="6A1C20BD" w14:textId="58D1CED0" w:rsidR="00432C93" w:rsidRDefault="0066501F">
      <w:pPr>
        <w:pStyle w:val="TOC1"/>
        <w:tabs>
          <w:tab w:val="right" w:leader="dot" w:pos="8778"/>
        </w:tabs>
        <w:rPr>
          <w:rFonts w:asciiTheme="minorHAnsi" w:eastAsiaTheme="minorEastAsia" w:hAnsiTheme="minorHAnsi" w:cstheme="minorBidi"/>
          <w:noProof/>
          <w:sz w:val="22"/>
          <w:szCs w:val="22"/>
        </w:rPr>
      </w:pPr>
      <w:hyperlink w:anchor="_Toc38785914" w:history="1">
        <w:r w:rsidR="00432C93" w:rsidRPr="00B06B58">
          <w:rPr>
            <w:rStyle w:val="Hyperlink"/>
            <w:noProof/>
          </w:rPr>
          <w:t>MỤC LỤC</w:t>
        </w:r>
        <w:r w:rsidR="00432C93">
          <w:rPr>
            <w:noProof/>
            <w:webHidden/>
          </w:rPr>
          <w:tab/>
        </w:r>
        <w:r w:rsidR="00432C93">
          <w:rPr>
            <w:noProof/>
            <w:webHidden/>
          </w:rPr>
          <w:fldChar w:fldCharType="begin"/>
        </w:r>
        <w:r w:rsidR="00432C93">
          <w:rPr>
            <w:noProof/>
            <w:webHidden/>
          </w:rPr>
          <w:instrText xml:space="preserve"> PAGEREF _Toc38785914 \h </w:instrText>
        </w:r>
        <w:r w:rsidR="00432C93">
          <w:rPr>
            <w:noProof/>
            <w:webHidden/>
          </w:rPr>
        </w:r>
        <w:r w:rsidR="00432C93">
          <w:rPr>
            <w:noProof/>
            <w:webHidden/>
          </w:rPr>
          <w:fldChar w:fldCharType="separate"/>
        </w:r>
        <w:r w:rsidR="00432C93">
          <w:rPr>
            <w:noProof/>
            <w:webHidden/>
          </w:rPr>
          <w:t>1</w:t>
        </w:r>
        <w:r w:rsidR="00432C93">
          <w:rPr>
            <w:noProof/>
            <w:webHidden/>
          </w:rPr>
          <w:fldChar w:fldCharType="end"/>
        </w:r>
      </w:hyperlink>
    </w:p>
    <w:p w14:paraId="5420F40F" w14:textId="4274A6F1" w:rsidR="00432C93" w:rsidRDefault="0066501F">
      <w:pPr>
        <w:pStyle w:val="TOC1"/>
        <w:tabs>
          <w:tab w:val="right" w:leader="dot" w:pos="8778"/>
        </w:tabs>
        <w:rPr>
          <w:rFonts w:asciiTheme="minorHAnsi" w:eastAsiaTheme="minorEastAsia" w:hAnsiTheme="minorHAnsi" w:cstheme="minorBidi"/>
          <w:noProof/>
          <w:sz w:val="22"/>
          <w:szCs w:val="22"/>
        </w:rPr>
      </w:pPr>
      <w:hyperlink w:anchor="_Toc38785915" w:history="1">
        <w:r w:rsidR="00432C93" w:rsidRPr="00B06B58">
          <w:rPr>
            <w:rStyle w:val="Hyperlink"/>
            <w:noProof/>
          </w:rPr>
          <w:t>CHƯƠNG 1: DỊCH MÁY NEURAL</w:t>
        </w:r>
        <w:r w:rsidR="00432C93">
          <w:rPr>
            <w:noProof/>
            <w:webHidden/>
          </w:rPr>
          <w:tab/>
        </w:r>
        <w:r w:rsidR="00432C93">
          <w:rPr>
            <w:noProof/>
            <w:webHidden/>
          </w:rPr>
          <w:fldChar w:fldCharType="begin"/>
        </w:r>
        <w:r w:rsidR="00432C93">
          <w:rPr>
            <w:noProof/>
            <w:webHidden/>
          </w:rPr>
          <w:instrText xml:space="preserve"> PAGEREF _Toc38785915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0F3FD7E4" w14:textId="7479146D" w:rsidR="00432C93" w:rsidRDefault="0066501F">
      <w:pPr>
        <w:pStyle w:val="TOC2"/>
        <w:rPr>
          <w:rFonts w:asciiTheme="minorHAnsi" w:eastAsiaTheme="minorEastAsia" w:hAnsiTheme="minorHAnsi" w:cstheme="minorBidi"/>
          <w:noProof/>
          <w:sz w:val="22"/>
          <w:szCs w:val="22"/>
        </w:rPr>
      </w:pPr>
      <w:hyperlink w:anchor="_Toc38785916" w:history="1">
        <w:r w:rsidR="00432C93" w:rsidRPr="00B06B58">
          <w:rPr>
            <w:rStyle w:val="Hyperlink"/>
            <w:noProof/>
          </w:rPr>
          <w:t>1.1</w:t>
        </w:r>
        <w:r w:rsidR="00432C93">
          <w:rPr>
            <w:rFonts w:asciiTheme="minorHAnsi" w:eastAsiaTheme="minorEastAsia" w:hAnsiTheme="minorHAnsi" w:cstheme="minorBidi"/>
            <w:noProof/>
            <w:sz w:val="22"/>
            <w:szCs w:val="22"/>
          </w:rPr>
          <w:tab/>
        </w:r>
        <w:r w:rsidR="00432C93" w:rsidRPr="00B06B58">
          <w:rPr>
            <w:rStyle w:val="Hyperlink"/>
            <w:noProof/>
          </w:rPr>
          <w:t>Giới thiệu về dịch máy neural</w:t>
        </w:r>
        <w:r w:rsidR="00432C93">
          <w:rPr>
            <w:noProof/>
            <w:webHidden/>
          </w:rPr>
          <w:tab/>
        </w:r>
        <w:r w:rsidR="00432C93">
          <w:rPr>
            <w:noProof/>
            <w:webHidden/>
          </w:rPr>
          <w:fldChar w:fldCharType="begin"/>
        </w:r>
        <w:r w:rsidR="00432C93">
          <w:rPr>
            <w:noProof/>
            <w:webHidden/>
          </w:rPr>
          <w:instrText xml:space="preserve"> PAGEREF _Toc38785916 \h </w:instrText>
        </w:r>
        <w:r w:rsidR="00432C93">
          <w:rPr>
            <w:noProof/>
            <w:webHidden/>
          </w:rPr>
        </w:r>
        <w:r w:rsidR="00432C93">
          <w:rPr>
            <w:noProof/>
            <w:webHidden/>
          </w:rPr>
          <w:fldChar w:fldCharType="separate"/>
        </w:r>
        <w:r w:rsidR="00432C93">
          <w:rPr>
            <w:noProof/>
            <w:webHidden/>
          </w:rPr>
          <w:t>4</w:t>
        </w:r>
        <w:r w:rsidR="00432C93">
          <w:rPr>
            <w:noProof/>
            <w:webHidden/>
          </w:rPr>
          <w:fldChar w:fldCharType="end"/>
        </w:r>
      </w:hyperlink>
    </w:p>
    <w:p w14:paraId="1F4A03A5" w14:textId="5BC0DA35" w:rsidR="00432C93" w:rsidRDefault="0066501F">
      <w:pPr>
        <w:pStyle w:val="TOC2"/>
        <w:rPr>
          <w:rFonts w:asciiTheme="minorHAnsi" w:eastAsiaTheme="minorEastAsia" w:hAnsiTheme="minorHAnsi" w:cstheme="minorBidi"/>
          <w:noProof/>
          <w:sz w:val="22"/>
          <w:szCs w:val="22"/>
        </w:rPr>
      </w:pPr>
      <w:hyperlink w:anchor="_Toc38785917" w:history="1">
        <w:r w:rsidR="00432C93" w:rsidRPr="00B06B58">
          <w:rPr>
            <w:rStyle w:val="Hyperlink"/>
            <w:noProof/>
          </w:rPr>
          <w:t>1.2</w:t>
        </w:r>
        <w:r w:rsidR="00432C93">
          <w:rPr>
            <w:rFonts w:asciiTheme="minorHAnsi" w:eastAsiaTheme="minorEastAsia" w:hAnsiTheme="minorHAnsi" w:cstheme="minorBidi"/>
            <w:noProof/>
            <w:sz w:val="22"/>
            <w:szCs w:val="22"/>
          </w:rPr>
          <w:tab/>
        </w:r>
        <w:r w:rsidR="00432C93" w:rsidRPr="00B06B58">
          <w:rPr>
            <w:rStyle w:val="Hyperlink"/>
            <w:noProof/>
          </w:rPr>
          <w:t>Recurrent Neural Network trong mô hình</w:t>
        </w:r>
        <w:r w:rsidR="00432C93">
          <w:rPr>
            <w:noProof/>
            <w:webHidden/>
          </w:rPr>
          <w:tab/>
        </w:r>
        <w:r w:rsidR="00432C93">
          <w:rPr>
            <w:noProof/>
            <w:webHidden/>
          </w:rPr>
          <w:fldChar w:fldCharType="begin"/>
        </w:r>
        <w:r w:rsidR="00432C93">
          <w:rPr>
            <w:noProof/>
            <w:webHidden/>
          </w:rPr>
          <w:instrText xml:space="preserve"> PAGEREF _Toc38785917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57AA528" w14:textId="09983216" w:rsidR="00432C93" w:rsidRDefault="0066501F">
      <w:pPr>
        <w:pStyle w:val="TOC3"/>
        <w:rPr>
          <w:rFonts w:asciiTheme="minorHAnsi" w:eastAsiaTheme="minorEastAsia" w:hAnsiTheme="minorHAnsi" w:cstheme="minorBidi"/>
          <w:noProof/>
          <w:sz w:val="22"/>
          <w:szCs w:val="22"/>
        </w:rPr>
      </w:pPr>
      <w:hyperlink w:anchor="_Toc38785918" w:history="1">
        <w:r w:rsidR="00432C93" w:rsidRPr="00B06B58">
          <w:rPr>
            <w:rStyle w:val="Hyperlink"/>
            <w:noProof/>
          </w:rPr>
          <w:t>1.2.1</w:t>
        </w:r>
        <w:r w:rsidR="00432C93">
          <w:rPr>
            <w:rFonts w:asciiTheme="minorHAnsi" w:eastAsiaTheme="minorEastAsia" w:hAnsiTheme="minorHAnsi" w:cstheme="minorBidi"/>
            <w:noProof/>
            <w:sz w:val="22"/>
            <w:szCs w:val="22"/>
          </w:rPr>
          <w:tab/>
        </w:r>
        <w:r w:rsidR="00432C93" w:rsidRPr="00B06B58">
          <w:rPr>
            <w:rStyle w:val="Hyperlink"/>
            <w:noProof/>
          </w:rPr>
          <w:t>Cổng update</w:t>
        </w:r>
        <w:r w:rsidR="00432C93">
          <w:rPr>
            <w:noProof/>
            <w:webHidden/>
          </w:rPr>
          <w:tab/>
        </w:r>
        <w:r w:rsidR="00432C93">
          <w:rPr>
            <w:noProof/>
            <w:webHidden/>
          </w:rPr>
          <w:fldChar w:fldCharType="begin"/>
        </w:r>
        <w:r w:rsidR="00432C93">
          <w:rPr>
            <w:noProof/>
            <w:webHidden/>
          </w:rPr>
          <w:instrText xml:space="preserve"> PAGEREF _Toc38785918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7D1EF606" w14:textId="5B33A382" w:rsidR="00432C93" w:rsidRDefault="0066501F">
      <w:pPr>
        <w:pStyle w:val="TOC3"/>
        <w:rPr>
          <w:rFonts w:asciiTheme="minorHAnsi" w:eastAsiaTheme="minorEastAsia" w:hAnsiTheme="minorHAnsi" w:cstheme="minorBidi"/>
          <w:noProof/>
          <w:sz w:val="22"/>
          <w:szCs w:val="22"/>
        </w:rPr>
      </w:pPr>
      <w:hyperlink w:anchor="_Toc38785919" w:history="1">
        <w:r w:rsidR="00432C93" w:rsidRPr="00B06B58">
          <w:rPr>
            <w:rStyle w:val="Hyperlink"/>
            <w:noProof/>
          </w:rPr>
          <w:t>1.2.2</w:t>
        </w:r>
        <w:r w:rsidR="00432C93">
          <w:rPr>
            <w:rFonts w:asciiTheme="minorHAnsi" w:eastAsiaTheme="minorEastAsia" w:hAnsiTheme="minorHAnsi" w:cstheme="minorBidi"/>
            <w:noProof/>
            <w:sz w:val="22"/>
            <w:szCs w:val="22"/>
          </w:rPr>
          <w:tab/>
        </w:r>
        <w:r w:rsidR="00432C93" w:rsidRPr="00B06B58">
          <w:rPr>
            <w:rStyle w:val="Hyperlink"/>
            <w:noProof/>
          </w:rPr>
          <w:t>Cổng reset</w:t>
        </w:r>
        <w:r w:rsidR="00432C93">
          <w:rPr>
            <w:noProof/>
            <w:webHidden/>
          </w:rPr>
          <w:tab/>
        </w:r>
        <w:r w:rsidR="00432C93">
          <w:rPr>
            <w:noProof/>
            <w:webHidden/>
          </w:rPr>
          <w:fldChar w:fldCharType="begin"/>
        </w:r>
        <w:r w:rsidR="00432C93">
          <w:rPr>
            <w:noProof/>
            <w:webHidden/>
          </w:rPr>
          <w:instrText xml:space="preserve"> PAGEREF _Toc38785919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27D1462F" w14:textId="77411ED9" w:rsidR="00432C93" w:rsidRDefault="0066501F">
      <w:pPr>
        <w:pStyle w:val="TOC3"/>
        <w:rPr>
          <w:rFonts w:asciiTheme="minorHAnsi" w:eastAsiaTheme="minorEastAsia" w:hAnsiTheme="minorHAnsi" w:cstheme="minorBidi"/>
          <w:noProof/>
          <w:sz w:val="22"/>
          <w:szCs w:val="22"/>
        </w:rPr>
      </w:pPr>
      <w:hyperlink w:anchor="_Toc38785920" w:history="1">
        <w:r w:rsidR="00432C93" w:rsidRPr="00B06B58">
          <w:rPr>
            <w:rStyle w:val="Hyperlink"/>
            <w:noProof/>
          </w:rPr>
          <w:t>1.2.3</w:t>
        </w:r>
        <w:r w:rsidR="00432C93">
          <w:rPr>
            <w:rFonts w:asciiTheme="minorHAnsi" w:eastAsiaTheme="minorEastAsia" w:hAnsiTheme="minorHAnsi" w:cstheme="minorBidi"/>
            <w:noProof/>
            <w:sz w:val="22"/>
            <w:szCs w:val="22"/>
          </w:rPr>
          <w:tab/>
        </w:r>
        <w:r w:rsidR="00432C93" w:rsidRPr="00B06B58">
          <w:rPr>
            <w:rStyle w:val="Hyperlink"/>
            <w:noProof/>
          </w:rPr>
          <w:t xml:space="preserve">Xuất kết quả </w:t>
        </w:r>
        <m:oMath>
          <m:r>
            <m:rPr>
              <m:sty m:val="bi"/>
            </m:rPr>
            <w:rPr>
              <w:rStyle w:val="Hyperlink"/>
              <w:rFonts w:ascii="Cambria Math" w:hAnsi="Cambria Math"/>
              <w:noProof/>
            </w:rPr>
            <m:t>ht</m:t>
          </m:r>
        </m:oMath>
        <w:r w:rsidR="00432C93">
          <w:rPr>
            <w:noProof/>
            <w:webHidden/>
          </w:rPr>
          <w:tab/>
        </w:r>
        <w:r w:rsidR="00432C93">
          <w:rPr>
            <w:noProof/>
            <w:webHidden/>
          </w:rPr>
          <w:fldChar w:fldCharType="begin"/>
        </w:r>
        <w:r w:rsidR="00432C93">
          <w:rPr>
            <w:noProof/>
            <w:webHidden/>
          </w:rPr>
          <w:instrText xml:space="preserve"> PAGEREF _Toc38785920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227E323F" w14:textId="2A8B625E" w:rsidR="00432C93" w:rsidRDefault="0066501F">
      <w:pPr>
        <w:pStyle w:val="TOC2"/>
        <w:rPr>
          <w:rFonts w:asciiTheme="minorHAnsi" w:eastAsiaTheme="minorEastAsia" w:hAnsiTheme="minorHAnsi" w:cstheme="minorBidi"/>
          <w:noProof/>
          <w:sz w:val="22"/>
          <w:szCs w:val="22"/>
        </w:rPr>
      </w:pPr>
      <w:hyperlink w:anchor="_Toc38785921" w:history="1">
        <w:r w:rsidR="00432C93" w:rsidRPr="00B06B58">
          <w:rPr>
            <w:rStyle w:val="Hyperlink"/>
            <w:noProof/>
          </w:rPr>
          <w:t>1.3</w:t>
        </w:r>
        <w:r w:rsidR="00432C93">
          <w:rPr>
            <w:rFonts w:asciiTheme="minorHAnsi" w:eastAsiaTheme="minorEastAsia" w:hAnsiTheme="minorHAnsi" w:cstheme="minorBidi"/>
            <w:noProof/>
            <w:sz w:val="22"/>
            <w:szCs w:val="22"/>
          </w:rPr>
          <w:tab/>
        </w:r>
        <w:r w:rsidR="00432C93" w:rsidRPr="00B06B58">
          <w:rPr>
            <w:rStyle w:val="Hyperlink"/>
            <w:noProof/>
          </w:rPr>
          <w:t>Convolutional Neural Network trong mô hình</w:t>
        </w:r>
        <w:r w:rsidR="00432C93">
          <w:rPr>
            <w:noProof/>
            <w:webHidden/>
          </w:rPr>
          <w:tab/>
        </w:r>
        <w:r w:rsidR="00432C93">
          <w:rPr>
            <w:noProof/>
            <w:webHidden/>
          </w:rPr>
          <w:fldChar w:fldCharType="begin"/>
        </w:r>
        <w:r w:rsidR="00432C93">
          <w:rPr>
            <w:noProof/>
            <w:webHidden/>
          </w:rPr>
          <w:instrText xml:space="preserve"> PAGEREF _Toc38785921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5E5A6510" w14:textId="1A6EB04F" w:rsidR="00432C93" w:rsidRDefault="0066501F">
      <w:pPr>
        <w:pStyle w:val="TOC2"/>
        <w:rPr>
          <w:rFonts w:asciiTheme="minorHAnsi" w:eastAsiaTheme="minorEastAsia" w:hAnsiTheme="minorHAnsi" w:cstheme="minorBidi"/>
          <w:noProof/>
          <w:sz w:val="22"/>
          <w:szCs w:val="22"/>
        </w:rPr>
      </w:pPr>
      <w:hyperlink w:anchor="_Toc38785922" w:history="1">
        <w:r w:rsidR="00432C93" w:rsidRPr="00B06B58">
          <w:rPr>
            <w:rStyle w:val="Hyperlink"/>
            <w:noProof/>
          </w:rPr>
          <w:t>1.4</w:t>
        </w:r>
        <w:r w:rsidR="00432C93">
          <w:rPr>
            <w:rFonts w:asciiTheme="minorHAnsi" w:eastAsiaTheme="minorEastAsia" w:hAnsiTheme="minorHAnsi" w:cstheme="minorBidi"/>
            <w:noProof/>
            <w:sz w:val="22"/>
            <w:szCs w:val="22"/>
          </w:rPr>
          <w:tab/>
        </w:r>
        <w:r w:rsidR="00432C93" w:rsidRPr="00B06B58">
          <w:rPr>
            <w:rStyle w:val="Hyperlink"/>
            <w:noProof/>
          </w:rPr>
          <w:t>Mô hình Encoder-Decoder</w:t>
        </w:r>
        <w:r w:rsidR="00432C93">
          <w:rPr>
            <w:noProof/>
            <w:webHidden/>
          </w:rPr>
          <w:tab/>
        </w:r>
        <w:r w:rsidR="00432C93">
          <w:rPr>
            <w:noProof/>
            <w:webHidden/>
          </w:rPr>
          <w:fldChar w:fldCharType="begin"/>
        </w:r>
        <w:r w:rsidR="00432C93">
          <w:rPr>
            <w:noProof/>
            <w:webHidden/>
          </w:rPr>
          <w:instrText xml:space="preserve"> PAGEREF _Toc38785922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4CE41045" w14:textId="5577598A" w:rsidR="00432C93" w:rsidRDefault="0066501F">
      <w:pPr>
        <w:pStyle w:val="TOC3"/>
        <w:rPr>
          <w:rFonts w:asciiTheme="minorHAnsi" w:eastAsiaTheme="minorEastAsia" w:hAnsiTheme="minorHAnsi" w:cstheme="minorBidi"/>
          <w:noProof/>
          <w:sz w:val="22"/>
          <w:szCs w:val="22"/>
        </w:rPr>
      </w:pPr>
      <w:hyperlink w:anchor="_Toc38785923" w:history="1">
        <w:r w:rsidR="00432C93" w:rsidRPr="00B06B58">
          <w:rPr>
            <w:rStyle w:val="Hyperlink"/>
            <w:noProof/>
          </w:rPr>
          <w:t>1.4.1</w:t>
        </w:r>
        <w:r w:rsidR="00432C93">
          <w:rPr>
            <w:rFonts w:asciiTheme="minorHAnsi" w:eastAsiaTheme="minorEastAsia" w:hAnsiTheme="minorHAnsi" w:cstheme="minorBidi"/>
            <w:noProof/>
            <w:sz w:val="22"/>
            <w:szCs w:val="22"/>
          </w:rPr>
          <w:tab/>
        </w:r>
        <w:r w:rsidR="00432C93" w:rsidRPr="00B06B58">
          <w:rPr>
            <w:rStyle w:val="Hyperlink"/>
            <w:noProof/>
          </w:rPr>
          <w:t>Word embedding</w:t>
        </w:r>
        <w:r w:rsidR="00432C93">
          <w:rPr>
            <w:noProof/>
            <w:webHidden/>
          </w:rPr>
          <w:tab/>
        </w:r>
        <w:r w:rsidR="00432C93">
          <w:rPr>
            <w:noProof/>
            <w:webHidden/>
          </w:rPr>
          <w:fldChar w:fldCharType="begin"/>
        </w:r>
        <w:r w:rsidR="00432C93">
          <w:rPr>
            <w:noProof/>
            <w:webHidden/>
          </w:rPr>
          <w:instrText xml:space="preserve"> PAGEREF _Toc38785923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645111C3" w14:textId="29FC3203" w:rsidR="00432C93" w:rsidRDefault="0066501F">
      <w:pPr>
        <w:pStyle w:val="TOC3"/>
        <w:rPr>
          <w:rFonts w:asciiTheme="minorHAnsi" w:eastAsiaTheme="minorEastAsia" w:hAnsiTheme="minorHAnsi" w:cstheme="minorBidi"/>
          <w:noProof/>
          <w:sz w:val="22"/>
          <w:szCs w:val="22"/>
        </w:rPr>
      </w:pPr>
      <w:hyperlink w:anchor="_Toc38785924" w:history="1">
        <w:r w:rsidR="00432C93" w:rsidRPr="00B06B58">
          <w:rPr>
            <w:rStyle w:val="Hyperlink"/>
            <w:noProof/>
          </w:rPr>
          <w:t>1.4.2</w:t>
        </w:r>
        <w:r w:rsidR="00432C93">
          <w:rPr>
            <w:rFonts w:asciiTheme="minorHAnsi" w:eastAsiaTheme="minorEastAsia" w:hAnsiTheme="minorHAnsi" w:cstheme="minorBidi"/>
            <w:noProof/>
            <w:sz w:val="22"/>
            <w:szCs w:val="22"/>
          </w:rPr>
          <w:tab/>
        </w:r>
        <w:r w:rsidR="00432C93" w:rsidRPr="00B06B58">
          <w:rPr>
            <w:rStyle w:val="Hyperlink"/>
            <w:noProof/>
          </w:rPr>
          <w:t>Encoder</w:t>
        </w:r>
        <w:r w:rsidR="00432C93">
          <w:rPr>
            <w:noProof/>
            <w:webHidden/>
          </w:rPr>
          <w:tab/>
        </w:r>
        <w:r w:rsidR="00432C93">
          <w:rPr>
            <w:noProof/>
            <w:webHidden/>
          </w:rPr>
          <w:fldChar w:fldCharType="begin"/>
        </w:r>
        <w:r w:rsidR="00432C93">
          <w:rPr>
            <w:noProof/>
            <w:webHidden/>
          </w:rPr>
          <w:instrText xml:space="preserve"> PAGEREF _Toc38785924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152358DC" w14:textId="579C5463" w:rsidR="00432C93" w:rsidRDefault="0066501F">
      <w:pPr>
        <w:pStyle w:val="TOC3"/>
        <w:rPr>
          <w:rFonts w:asciiTheme="minorHAnsi" w:eastAsiaTheme="minorEastAsia" w:hAnsiTheme="minorHAnsi" w:cstheme="minorBidi"/>
          <w:noProof/>
          <w:sz w:val="22"/>
          <w:szCs w:val="22"/>
        </w:rPr>
      </w:pPr>
      <w:hyperlink w:anchor="_Toc38785925" w:history="1">
        <w:r w:rsidR="00432C93" w:rsidRPr="00B06B58">
          <w:rPr>
            <w:rStyle w:val="Hyperlink"/>
            <w:noProof/>
          </w:rPr>
          <w:t>1.4.3</w:t>
        </w:r>
        <w:r w:rsidR="00432C93">
          <w:rPr>
            <w:rFonts w:asciiTheme="minorHAnsi" w:eastAsiaTheme="minorEastAsia" w:hAnsiTheme="minorHAnsi" w:cstheme="minorBidi"/>
            <w:noProof/>
            <w:sz w:val="22"/>
            <w:szCs w:val="22"/>
          </w:rPr>
          <w:tab/>
        </w:r>
        <w:r w:rsidR="00432C93" w:rsidRPr="00B06B58">
          <w:rPr>
            <w:rStyle w:val="Hyperlink"/>
            <w:noProof/>
          </w:rPr>
          <w:t>Decoder</w:t>
        </w:r>
        <w:r w:rsidR="00432C93">
          <w:rPr>
            <w:noProof/>
            <w:webHidden/>
          </w:rPr>
          <w:tab/>
        </w:r>
        <w:r w:rsidR="00432C93">
          <w:rPr>
            <w:noProof/>
            <w:webHidden/>
          </w:rPr>
          <w:fldChar w:fldCharType="begin"/>
        </w:r>
        <w:r w:rsidR="00432C93">
          <w:rPr>
            <w:noProof/>
            <w:webHidden/>
          </w:rPr>
          <w:instrText xml:space="preserve"> PAGEREF _Toc38785925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08149C6F" w14:textId="274D037F" w:rsidR="00432C93" w:rsidRDefault="0066501F">
      <w:pPr>
        <w:pStyle w:val="TOC3"/>
        <w:rPr>
          <w:rFonts w:asciiTheme="minorHAnsi" w:eastAsiaTheme="minorEastAsia" w:hAnsiTheme="minorHAnsi" w:cstheme="minorBidi"/>
          <w:noProof/>
          <w:sz w:val="22"/>
          <w:szCs w:val="22"/>
        </w:rPr>
      </w:pPr>
      <w:hyperlink w:anchor="_Toc38785926" w:history="1">
        <w:r w:rsidR="00432C93" w:rsidRPr="00B06B58">
          <w:rPr>
            <w:rStyle w:val="Hyperlink"/>
            <w:noProof/>
          </w:rPr>
          <w:t>1.4.4</w:t>
        </w:r>
        <w:r w:rsidR="00432C93">
          <w:rPr>
            <w:rFonts w:asciiTheme="minorHAnsi" w:eastAsiaTheme="minorEastAsia" w:hAnsiTheme="minorHAnsi" w:cstheme="minorBidi"/>
            <w:noProof/>
            <w:sz w:val="22"/>
            <w:szCs w:val="22"/>
          </w:rPr>
          <w:tab/>
        </w:r>
        <w:r w:rsidR="00432C93" w:rsidRPr="00B06B58">
          <w:rPr>
            <w:rStyle w:val="Hyperlink"/>
            <w:noProof/>
          </w:rPr>
          <w:t>Linguistic Input Feature</w:t>
        </w:r>
        <w:r w:rsidR="00432C93">
          <w:rPr>
            <w:noProof/>
            <w:webHidden/>
          </w:rPr>
          <w:tab/>
        </w:r>
        <w:r w:rsidR="00432C93">
          <w:rPr>
            <w:noProof/>
            <w:webHidden/>
          </w:rPr>
          <w:fldChar w:fldCharType="begin"/>
        </w:r>
        <w:r w:rsidR="00432C93">
          <w:rPr>
            <w:noProof/>
            <w:webHidden/>
          </w:rPr>
          <w:instrText xml:space="preserve"> PAGEREF _Toc38785926 \h </w:instrText>
        </w:r>
        <w:r w:rsidR="00432C93">
          <w:rPr>
            <w:noProof/>
            <w:webHidden/>
          </w:rPr>
        </w:r>
        <w:r w:rsidR="00432C93">
          <w:rPr>
            <w:noProof/>
            <w:webHidden/>
          </w:rPr>
          <w:fldChar w:fldCharType="separate"/>
        </w:r>
        <w:r w:rsidR="00432C93">
          <w:rPr>
            <w:noProof/>
            <w:webHidden/>
          </w:rPr>
          <w:t>16</w:t>
        </w:r>
        <w:r w:rsidR="00432C93">
          <w:rPr>
            <w:noProof/>
            <w:webHidden/>
          </w:rPr>
          <w:fldChar w:fldCharType="end"/>
        </w:r>
      </w:hyperlink>
    </w:p>
    <w:p w14:paraId="19C1FDC2" w14:textId="3603EB3D" w:rsidR="00432C93" w:rsidRDefault="0066501F">
      <w:pPr>
        <w:pStyle w:val="TOC2"/>
        <w:rPr>
          <w:rFonts w:asciiTheme="minorHAnsi" w:eastAsiaTheme="minorEastAsia" w:hAnsiTheme="minorHAnsi" w:cstheme="minorBidi"/>
          <w:noProof/>
          <w:sz w:val="22"/>
          <w:szCs w:val="22"/>
        </w:rPr>
      </w:pPr>
      <w:hyperlink w:anchor="_Toc38785927" w:history="1">
        <w:r w:rsidR="00432C93" w:rsidRPr="00B06B58">
          <w:rPr>
            <w:rStyle w:val="Hyperlink"/>
            <w:noProof/>
          </w:rPr>
          <w:t>1.5</w:t>
        </w:r>
        <w:r w:rsidR="00432C93">
          <w:rPr>
            <w:rFonts w:asciiTheme="minorHAnsi" w:eastAsiaTheme="minorEastAsia" w:hAnsiTheme="minorHAnsi" w:cstheme="minorBidi"/>
            <w:noProof/>
            <w:sz w:val="22"/>
            <w:szCs w:val="22"/>
          </w:rPr>
          <w:tab/>
        </w:r>
        <w:r w:rsidR="00432C93" w:rsidRPr="00B06B58">
          <w:rPr>
            <w:rStyle w:val="Hyperlink"/>
            <w:noProof/>
          </w:rPr>
          <w:t>Tóm tắt chương 1</w:t>
        </w:r>
        <w:r w:rsidR="00432C93">
          <w:rPr>
            <w:noProof/>
            <w:webHidden/>
          </w:rPr>
          <w:tab/>
        </w:r>
        <w:r w:rsidR="00432C93">
          <w:rPr>
            <w:noProof/>
            <w:webHidden/>
          </w:rPr>
          <w:fldChar w:fldCharType="begin"/>
        </w:r>
        <w:r w:rsidR="00432C93">
          <w:rPr>
            <w:noProof/>
            <w:webHidden/>
          </w:rPr>
          <w:instrText xml:space="preserve"> PAGEREF _Toc38785927 \h </w:instrText>
        </w:r>
        <w:r w:rsidR="00432C93">
          <w:rPr>
            <w:noProof/>
            <w:webHidden/>
          </w:rPr>
        </w:r>
        <w:r w:rsidR="00432C93">
          <w:rPr>
            <w:noProof/>
            <w:webHidden/>
          </w:rPr>
          <w:fldChar w:fldCharType="separate"/>
        </w:r>
        <w:r w:rsidR="00432C93">
          <w:rPr>
            <w:noProof/>
            <w:webHidden/>
          </w:rPr>
          <w:t>18</w:t>
        </w:r>
        <w:r w:rsidR="00432C93">
          <w:rPr>
            <w:noProof/>
            <w:webHidden/>
          </w:rPr>
          <w:fldChar w:fldCharType="end"/>
        </w:r>
      </w:hyperlink>
    </w:p>
    <w:p w14:paraId="4230AE21" w14:textId="5C98BCA8" w:rsidR="00432C93" w:rsidRDefault="0066501F">
      <w:pPr>
        <w:pStyle w:val="TOC1"/>
        <w:tabs>
          <w:tab w:val="right" w:leader="dot" w:pos="8778"/>
        </w:tabs>
        <w:rPr>
          <w:rFonts w:asciiTheme="minorHAnsi" w:eastAsiaTheme="minorEastAsia" w:hAnsiTheme="minorHAnsi" w:cstheme="minorBidi"/>
          <w:noProof/>
          <w:sz w:val="22"/>
          <w:szCs w:val="22"/>
        </w:rPr>
      </w:pPr>
      <w:hyperlink w:anchor="_Toc38785928" w:history="1">
        <w:r w:rsidR="00432C93" w:rsidRPr="00B06B58">
          <w:rPr>
            <w:rStyle w:val="Hyperlink"/>
            <w:noProof/>
          </w:rPr>
          <w:t>CHƯƠNG 2: THỰC HIỆN MÔ PHỎNG ENCODER-DECODER</w:t>
        </w:r>
        <w:r w:rsidR="00432C93">
          <w:rPr>
            <w:noProof/>
            <w:webHidden/>
          </w:rPr>
          <w:tab/>
        </w:r>
        <w:r w:rsidR="00432C93">
          <w:rPr>
            <w:noProof/>
            <w:webHidden/>
          </w:rPr>
          <w:fldChar w:fldCharType="begin"/>
        </w:r>
        <w:r w:rsidR="00432C93">
          <w:rPr>
            <w:noProof/>
            <w:webHidden/>
          </w:rPr>
          <w:instrText xml:space="preserve"> PAGEREF _Toc38785928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6094F9BC" w14:textId="062CF95E" w:rsidR="00432C93" w:rsidRDefault="0066501F">
      <w:pPr>
        <w:pStyle w:val="TOC2"/>
        <w:rPr>
          <w:rFonts w:asciiTheme="minorHAnsi" w:eastAsiaTheme="minorEastAsia" w:hAnsiTheme="minorHAnsi" w:cstheme="minorBidi"/>
          <w:noProof/>
          <w:sz w:val="22"/>
          <w:szCs w:val="22"/>
        </w:rPr>
      </w:pPr>
      <w:hyperlink w:anchor="_Toc38785929" w:history="1">
        <w:r w:rsidR="00432C93" w:rsidRPr="00B06B58">
          <w:rPr>
            <w:rStyle w:val="Hyperlink"/>
            <w:noProof/>
          </w:rPr>
          <w:t>2.1 Chuẩn bị nguồn dữ liệu và thư viện</w:t>
        </w:r>
        <w:r w:rsidR="00432C93">
          <w:rPr>
            <w:noProof/>
            <w:webHidden/>
          </w:rPr>
          <w:tab/>
        </w:r>
        <w:r w:rsidR="00432C93">
          <w:rPr>
            <w:noProof/>
            <w:webHidden/>
          </w:rPr>
          <w:fldChar w:fldCharType="begin"/>
        </w:r>
        <w:r w:rsidR="00432C93">
          <w:rPr>
            <w:noProof/>
            <w:webHidden/>
          </w:rPr>
          <w:instrText xml:space="preserve"> PAGEREF _Toc38785929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4E3D81A7" w14:textId="5918899C" w:rsidR="00432C93" w:rsidRDefault="0066501F">
      <w:pPr>
        <w:pStyle w:val="TOC2"/>
        <w:rPr>
          <w:rFonts w:asciiTheme="minorHAnsi" w:eastAsiaTheme="minorEastAsia" w:hAnsiTheme="minorHAnsi" w:cstheme="minorBidi"/>
          <w:noProof/>
          <w:sz w:val="22"/>
          <w:szCs w:val="22"/>
        </w:rPr>
      </w:pPr>
      <w:hyperlink w:anchor="_Toc38785930" w:history="1">
        <w:r w:rsidR="00432C93" w:rsidRPr="00B06B58">
          <w:rPr>
            <w:rStyle w:val="Hyperlink"/>
            <w:noProof/>
          </w:rPr>
          <w:t>2.2 Xử lý dữ liệu và tạo các đối tượng quản lý</w:t>
        </w:r>
        <w:r w:rsidR="00432C93">
          <w:rPr>
            <w:noProof/>
            <w:webHidden/>
          </w:rPr>
          <w:tab/>
        </w:r>
        <w:r w:rsidR="00432C93">
          <w:rPr>
            <w:noProof/>
            <w:webHidden/>
          </w:rPr>
          <w:fldChar w:fldCharType="begin"/>
        </w:r>
        <w:r w:rsidR="00432C93">
          <w:rPr>
            <w:noProof/>
            <w:webHidden/>
          </w:rPr>
          <w:instrText xml:space="preserve"> PAGEREF _Toc38785930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28A3D423" w14:textId="529599A8" w:rsidR="00432C93" w:rsidRDefault="0066501F">
      <w:pPr>
        <w:pStyle w:val="TOC2"/>
        <w:rPr>
          <w:rFonts w:asciiTheme="minorHAnsi" w:eastAsiaTheme="minorEastAsia" w:hAnsiTheme="minorHAnsi" w:cstheme="minorBidi"/>
          <w:noProof/>
          <w:sz w:val="22"/>
          <w:szCs w:val="22"/>
        </w:rPr>
      </w:pPr>
      <w:hyperlink w:anchor="_Toc38785931" w:history="1">
        <w:r w:rsidR="00432C93" w:rsidRPr="00B06B58">
          <w:rPr>
            <w:rStyle w:val="Hyperlink"/>
            <w:noProof/>
          </w:rPr>
          <w:t>2.3 Xây dựng encoder-decoder</w:t>
        </w:r>
        <w:r w:rsidR="00432C93">
          <w:rPr>
            <w:noProof/>
            <w:webHidden/>
          </w:rPr>
          <w:tab/>
        </w:r>
        <w:r w:rsidR="00432C93">
          <w:rPr>
            <w:noProof/>
            <w:webHidden/>
          </w:rPr>
          <w:fldChar w:fldCharType="begin"/>
        </w:r>
        <w:r w:rsidR="00432C93">
          <w:rPr>
            <w:noProof/>
            <w:webHidden/>
          </w:rPr>
          <w:instrText xml:space="preserve"> PAGEREF _Toc38785931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300E0ED8" w14:textId="58D90CD2" w:rsidR="00432C93" w:rsidRDefault="0066501F">
      <w:pPr>
        <w:pStyle w:val="TOC2"/>
        <w:rPr>
          <w:rFonts w:asciiTheme="minorHAnsi" w:eastAsiaTheme="minorEastAsia" w:hAnsiTheme="minorHAnsi" w:cstheme="minorBidi"/>
          <w:noProof/>
          <w:sz w:val="22"/>
          <w:szCs w:val="22"/>
        </w:rPr>
      </w:pPr>
      <w:hyperlink w:anchor="_Toc38785932" w:history="1">
        <w:r w:rsidR="00432C93" w:rsidRPr="00B06B58">
          <w:rPr>
            <w:rStyle w:val="Hyperlink"/>
            <w:noProof/>
          </w:rPr>
          <w:t>2.4 Huấn luyện</w:t>
        </w:r>
        <w:r w:rsidR="00432C93">
          <w:rPr>
            <w:noProof/>
            <w:webHidden/>
          </w:rPr>
          <w:tab/>
        </w:r>
        <w:r w:rsidR="00432C93">
          <w:rPr>
            <w:noProof/>
            <w:webHidden/>
          </w:rPr>
          <w:fldChar w:fldCharType="begin"/>
        </w:r>
        <w:r w:rsidR="00432C93">
          <w:rPr>
            <w:noProof/>
            <w:webHidden/>
          </w:rPr>
          <w:instrText xml:space="preserve"> PAGEREF _Toc38785932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265C3CED" w14:textId="7E97AFFD" w:rsidR="00432C93" w:rsidRDefault="0066501F">
      <w:pPr>
        <w:pStyle w:val="TOC2"/>
        <w:rPr>
          <w:rFonts w:asciiTheme="minorHAnsi" w:eastAsiaTheme="minorEastAsia" w:hAnsiTheme="minorHAnsi" w:cstheme="minorBidi"/>
          <w:noProof/>
          <w:sz w:val="22"/>
          <w:szCs w:val="22"/>
        </w:rPr>
      </w:pPr>
      <w:hyperlink w:anchor="_Toc38785933" w:history="1">
        <w:r w:rsidR="00432C93" w:rsidRPr="00B06B58">
          <w:rPr>
            <w:rStyle w:val="Hyperlink"/>
            <w:noProof/>
          </w:rPr>
          <w:t>2.5 Đánh giá</w:t>
        </w:r>
        <w:r w:rsidR="00432C93">
          <w:rPr>
            <w:noProof/>
            <w:webHidden/>
          </w:rPr>
          <w:tab/>
        </w:r>
        <w:r w:rsidR="00432C93">
          <w:rPr>
            <w:noProof/>
            <w:webHidden/>
          </w:rPr>
          <w:fldChar w:fldCharType="begin"/>
        </w:r>
        <w:r w:rsidR="00432C93">
          <w:rPr>
            <w:noProof/>
            <w:webHidden/>
          </w:rPr>
          <w:instrText xml:space="preserve"> PAGEREF _Toc38785933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3B9A1C60" w14:textId="67D4E3CD" w:rsidR="00432C93" w:rsidRDefault="0066501F">
      <w:pPr>
        <w:pStyle w:val="TOC2"/>
        <w:rPr>
          <w:rFonts w:asciiTheme="minorHAnsi" w:eastAsiaTheme="minorEastAsia" w:hAnsiTheme="minorHAnsi" w:cstheme="minorBidi"/>
          <w:noProof/>
          <w:sz w:val="22"/>
          <w:szCs w:val="22"/>
        </w:rPr>
      </w:pPr>
      <w:hyperlink w:anchor="_Toc38785934" w:history="1">
        <w:r w:rsidR="00432C93" w:rsidRPr="00B06B58">
          <w:rPr>
            <w:rStyle w:val="Hyperlink"/>
            <w:noProof/>
          </w:rPr>
          <w:t>2.6 Kiểm thử</w:t>
        </w:r>
        <w:r w:rsidR="00432C93">
          <w:rPr>
            <w:noProof/>
            <w:webHidden/>
          </w:rPr>
          <w:tab/>
        </w:r>
        <w:r w:rsidR="00432C93">
          <w:rPr>
            <w:noProof/>
            <w:webHidden/>
          </w:rPr>
          <w:fldChar w:fldCharType="begin"/>
        </w:r>
        <w:r w:rsidR="00432C93">
          <w:rPr>
            <w:noProof/>
            <w:webHidden/>
          </w:rPr>
          <w:instrText xml:space="preserve"> PAGEREF _Toc38785934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223F6545" w14:textId="6196226C" w:rsidR="00432C93" w:rsidRDefault="0066501F">
      <w:pPr>
        <w:pStyle w:val="TOC2"/>
        <w:rPr>
          <w:rFonts w:asciiTheme="minorHAnsi" w:eastAsiaTheme="minorEastAsia" w:hAnsiTheme="minorHAnsi" w:cstheme="minorBidi"/>
          <w:noProof/>
          <w:sz w:val="22"/>
          <w:szCs w:val="22"/>
        </w:rPr>
      </w:pPr>
      <w:hyperlink w:anchor="_Toc38785935" w:history="1">
        <w:r w:rsidR="00432C93" w:rsidRPr="00B06B58">
          <w:rPr>
            <w:rStyle w:val="Hyperlink"/>
            <w:noProof/>
          </w:rPr>
          <w:t>2.7 Chạy chương trình và kết quả</w:t>
        </w:r>
        <w:r w:rsidR="00432C93">
          <w:rPr>
            <w:noProof/>
            <w:webHidden/>
          </w:rPr>
          <w:tab/>
        </w:r>
        <w:r w:rsidR="00432C93">
          <w:rPr>
            <w:noProof/>
            <w:webHidden/>
          </w:rPr>
          <w:fldChar w:fldCharType="begin"/>
        </w:r>
        <w:r w:rsidR="00432C93">
          <w:rPr>
            <w:noProof/>
            <w:webHidden/>
          </w:rPr>
          <w:instrText xml:space="preserve"> PAGEREF _Toc38785935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751CCC19" w14:textId="506D27F7" w:rsidR="00432C93" w:rsidRDefault="0066501F">
      <w:pPr>
        <w:pStyle w:val="TOC2"/>
        <w:rPr>
          <w:rFonts w:asciiTheme="minorHAnsi" w:eastAsiaTheme="minorEastAsia" w:hAnsiTheme="minorHAnsi" w:cstheme="minorBidi"/>
          <w:noProof/>
          <w:sz w:val="22"/>
          <w:szCs w:val="22"/>
        </w:rPr>
      </w:pPr>
      <w:hyperlink w:anchor="_Toc38785936" w:history="1">
        <w:r w:rsidR="00432C93" w:rsidRPr="00B06B58">
          <w:rPr>
            <w:rStyle w:val="Hyperlink"/>
            <w:noProof/>
          </w:rPr>
          <w:t>2.8 Tóm tắt</w:t>
        </w:r>
        <w:r w:rsidR="00432C93">
          <w:rPr>
            <w:noProof/>
            <w:webHidden/>
          </w:rPr>
          <w:tab/>
        </w:r>
        <w:r w:rsidR="00432C93">
          <w:rPr>
            <w:noProof/>
            <w:webHidden/>
          </w:rPr>
          <w:fldChar w:fldCharType="begin"/>
        </w:r>
        <w:r w:rsidR="00432C93">
          <w:rPr>
            <w:noProof/>
            <w:webHidden/>
          </w:rPr>
          <w:instrText xml:space="preserve"> PAGEREF _Toc38785936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6CCED896" w14:textId="2D1107E8" w:rsidR="00432C93" w:rsidRDefault="0066501F">
      <w:pPr>
        <w:pStyle w:val="TOC1"/>
        <w:tabs>
          <w:tab w:val="right" w:leader="dot" w:pos="8778"/>
        </w:tabs>
        <w:rPr>
          <w:rFonts w:asciiTheme="minorHAnsi" w:eastAsiaTheme="minorEastAsia" w:hAnsiTheme="minorHAnsi" w:cstheme="minorBidi"/>
          <w:noProof/>
          <w:sz w:val="22"/>
          <w:szCs w:val="22"/>
        </w:rPr>
      </w:pPr>
      <w:hyperlink w:anchor="_Toc38785937" w:history="1">
        <w:r w:rsidR="00432C93" w:rsidRPr="00B06B58">
          <w:rPr>
            <w:rStyle w:val="Hyperlink"/>
            <w:noProof/>
          </w:rPr>
          <w:t>TÀI LIỆU THAM KHẢO</w:t>
        </w:r>
        <w:r w:rsidR="00432C93">
          <w:rPr>
            <w:noProof/>
            <w:webHidden/>
          </w:rPr>
          <w:tab/>
        </w:r>
        <w:r w:rsidR="00432C93">
          <w:rPr>
            <w:noProof/>
            <w:webHidden/>
          </w:rPr>
          <w:fldChar w:fldCharType="begin"/>
        </w:r>
        <w:r w:rsidR="00432C93">
          <w:rPr>
            <w:noProof/>
            <w:webHidden/>
          </w:rPr>
          <w:instrText xml:space="preserve"> PAGEREF _Toc38785937 \h </w:instrText>
        </w:r>
        <w:r w:rsidR="00432C93">
          <w:rPr>
            <w:noProof/>
            <w:webHidden/>
          </w:rPr>
        </w:r>
        <w:r w:rsidR="00432C93">
          <w:rPr>
            <w:noProof/>
            <w:webHidden/>
          </w:rPr>
          <w:fldChar w:fldCharType="separate"/>
        </w:r>
        <w:r w:rsidR="00432C93">
          <w:rPr>
            <w:noProof/>
            <w:webHidden/>
          </w:rPr>
          <w:t>39</w:t>
        </w:r>
        <w:r w:rsidR="00432C93">
          <w:rPr>
            <w:noProof/>
            <w:webHidden/>
          </w:rPr>
          <w:fldChar w:fldCharType="end"/>
        </w:r>
      </w:hyperlink>
    </w:p>
    <w:p w14:paraId="6C822589" w14:textId="4269EEFC" w:rsidR="0057066A" w:rsidRDefault="00E917DB" w:rsidP="00A822F8">
      <w:pPr>
        <w:pStyle w:val="Tiucctrangmu"/>
        <w:rPr>
          <w:sz w:val="26"/>
          <w:szCs w:val="26"/>
        </w:rPr>
      </w:pPr>
      <w:r>
        <w:rPr>
          <w:sz w:val="26"/>
          <w:szCs w:val="26"/>
        </w:rPr>
        <w:fldChar w:fldCharType="end"/>
      </w:r>
    </w:p>
    <w:p w14:paraId="7B0540E1" w14:textId="50F1F394" w:rsidR="0057066A" w:rsidRDefault="0057066A" w:rsidP="00BB6A10">
      <w:pPr>
        <w:pStyle w:val="Tiucctrangmu"/>
        <w:jc w:val="left"/>
        <w:rPr>
          <w:sz w:val="26"/>
          <w:szCs w:val="26"/>
        </w:rPr>
      </w:pPr>
    </w:p>
    <w:p w14:paraId="4F938953" w14:textId="12950C4A" w:rsidR="007E6AB9" w:rsidRPr="00A822F8" w:rsidRDefault="007B1A23" w:rsidP="00A822F8">
      <w:pPr>
        <w:pStyle w:val="Tiucctrangmu"/>
        <w:rPr>
          <w:sz w:val="26"/>
          <w:szCs w:val="26"/>
        </w:rPr>
      </w:pPr>
      <w:r>
        <w:lastRenderedPageBreak/>
        <w:t>DANH MỤC CÁC BẢNG BIỂU, HÌNH VẼ, ĐỒ THỊ</w:t>
      </w:r>
    </w:p>
    <w:p w14:paraId="6A082338" w14:textId="2E9ADAD7" w:rsidR="00DC1A61" w:rsidRDefault="00791EED" w:rsidP="00DC2276">
      <w:pPr>
        <w:rPr>
          <w:b/>
          <w:sz w:val="28"/>
        </w:rPr>
      </w:pPr>
      <w:r w:rsidRPr="00791EED">
        <w:rPr>
          <w:b/>
          <w:sz w:val="28"/>
        </w:rPr>
        <w:t>DANH MỤC HÌNH</w:t>
      </w:r>
    </w:p>
    <w:p w14:paraId="6255266D" w14:textId="2CD2FC4C" w:rsidR="00432C93" w:rsidRDefault="009D1F54">
      <w:pPr>
        <w:pStyle w:val="TOC1"/>
        <w:tabs>
          <w:tab w:val="left" w:pos="1440"/>
          <w:tab w:val="right" w:leader="dot" w:pos="8778"/>
        </w:tabs>
        <w:rPr>
          <w:rFonts w:asciiTheme="minorHAnsi" w:eastAsiaTheme="minorEastAsia" w:hAnsiTheme="minorHAnsi" w:cstheme="minorBidi"/>
          <w:noProof/>
          <w:sz w:val="22"/>
          <w:szCs w:val="22"/>
        </w:rPr>
      </w:pPr>
      <w:r>
        <w:rPr>
          <w:b/>
          <w:sz w:val="28"/>
        </w:rPr>
        <w:fldChar w:fldCharType="begin"/>
      </w:r>
      <w:r>
        <w:rPr>
          <w:b/>
          <w:sz w:val="28"/>
        </w:rPr>
        <w:instrText xml:space="preserve"> TOC \o "1-3" \h \z \t "Caption,1" </w:instrText>
      </w:r>
      <w:r>
        <w:rPr>
          <w:b/>
          <w:sz w:val="28"/>
        </w:rPr>
        <w:fldChar w:fldCharType="separate"/>
      </w:r>
      <w:hyperlink w:anchor="_Toc38785871" w:history="1">
        <w:r w:rsidR="00432C93" w:rsidRPr="002A1781">
          <w:rPr>
            <w:rStyle w:val="Hyperlink"/>
            <w:noProof/>
          </w:rPr>
          <w:t>Hình 1.1.</w:t>
        </w:r>
        <w:r w:rsidR="00432C93">
          <w:rPr>
            <w:rFonts w:asciiTheme="minorHAnsi" w:eastAsiaTheme="minorEastAsia" w:hAnsiTheme="minorHAnsi" w:cstheme="minorBidi"/>
            <w:noProof/>
            <w:sz w:val="22"/>
            <w:szCs w:val="22"/>
          </w:rPr>
          <w:tab/>
        </w:r>
        <w:r w:rsidR="00432C93" w:rsidRPr="002A1781">
          <w:rPr>
            <w:rStyle w:val="Hyperlink"/>
            <w:noProof/>
          </w:rPr>
          <w:t>Sơ lược cấu tạo hoạt động của RNN [1]</w:t>
        </w:r>
        <w:r w:rsidR="00432C93">
          <w:rPr>
            <w:noProof/>
            <w:webHidden/>
          </w:rPr>
          <w:tab/>
        </w:r>
        <w:r w:rsidR="00432C93">
          <w:rPr>
            <w:noProof/>
            <w:webHidden/>
          </w:rPr>
          <w:fldChar w:fldCharType="begin"/>
        </w:r>
        <w:r w:rsidR="00432C93">
          <w:rPr>
            <w:noProof/>
            <w:webHidden/>
          </w:rPr>
          <w:instrText xml:space="preserve"> PAGEREF _Toc38785871 \h </w:instrText>
        </w:r>
        <w:r w:rsidR="00432C93">
          <w:rPr>
            <w:noProof/>
            <w:webHidden/>
          </w:rPr>
        </w:r>
        <w:r w:rsidR="00432C93">
          <w:rPr>
            <w:noProof/>
            <w:webHidden/>
          </w:rPr>
          <w:fldChar w:fldCharType="separate"/>
        </w:r>
        <w:r w:rsidR="00432C93">
          <w:rPr>
            <w:noProof/>
            <w:webHidden/>
          </w:rPr>
          <w:t>5</w:t>
        </w:r>
        <w:r w:rsidR="00432C93">
          <w:rPr>
            <w:noProof/>
            <w:webHidden/>
          </w:rPr>
          <w:fldChar w:fldCharType="end"/>
        </w:r>
      </w:hyperlink>
    </w:p>
    <w:p w14:paraId="77B00381" w14:textId="24803EB1"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2" w:history="1">
        <w:r w:rsidR="00432C93" w:rsidRPr="002A1781">
          <w:rPr>
            <w:rStyle w:val="Hyperlink"/>
            <w:noProof/>
          </w:rPr>
          <w:t>Hình 1.2.</w:t>
        </w:r>
        <w:r w:rsidR="00432C93">
          <w:rPr>
            <w:rFonts w:asciiTheme="minorHAnsi" w:eastAsiaTheme="minorEastAsia" w:hAnsiTheme="minorHAnsi" w:cstheme="minorBidi"/>
            <w:noProof/>
            <w:sz w:val="22"/>
            <w:szCs w:val="22"/>
          </w:rPr>
          <w:tab/>
        </w:r>
        <w:r w:rsidR="00432C93" w:rsidRPr="002A1781">
          <w:rPr>
            <w:rStyle w:val="Hyperlink"/>
            <w:noProof/>
          </w:rPr>
          <w:t>Cấu trúc neural theo GRU [2]</w:t>
        </w:r>
        <w:r w:rsidR="00432C93">
          <w:rPr>
            <w:noProof/>
            <w:webHidden/>
          </w:rPr>
          <w:tab/>
        </w:r>
        <w:r w:rsidR="00432C93">
          <w:rPr>
            <w:noProof/>
            <w:webHidden/>
          </w:rPr>
          <w:fldChar w:fldCharType="begin"/>
        </w:r>
        <w:r w:rsidR="00432C93">
          <w:rPr>
            <w:noProof/>
            <w:webHidden/>
          </w:rPr>
          <w:instrText xml:space="preserve"> PAGEREF _Toc38785872 \h </w:instrText>
        </w:r>
        <w:r w:rsidR="00432C93">
          <w:rPr>
            <w:noProof/>
            <w:webHidden/>
          </w:rPr>
        </w:r>
        <w:r w:rsidR="00432C93">
          <w:rPr>
            <w:noProof/>
            <w:webHidden/>
          </w:rPr>
          <w:fldChar w:fldCharType="separate"/>
        </w:r>
        <w:r w:rsidR="00432C93">
          <w:rPr>
            <w:noProof/>
            <w:webHidden/>
          </w:rPr>
          <w:t>6</w:t>
        </w:r>
        <w:r w:rsidR="00432C93">
          <w:rPr>
            <w:noProof/>
            <w:webHidden/>
          </w:rPr>
          <w:fldChar w:fldCharType="end"/>
        </w:r>
      </w:hyperlink>
    </w:p>
    <w:p w14:paraId="368358E3" w14:textId="2B04D9B9"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3" w:history="1">
        <w:r w:rsidR="00432C93" w:rsidRPr="002A1781">
          <w:rPr>
            <w:rStyle w:val="Hyperlink"/>
            <w:noProof/>
          </w:rPr>
          <w:t>Hình 1.3.</w:t>
        </w:r>
        <w:r w:rsidR="00432C93">
          <w:rPr>
            <w:rFonts w:asciiTheme="minorHAnsi" w:eastAsiaTheme="minorEastAsia" w:hAnsiTheme="minorHAnsi" w:cstheme="minorBidi"/>
            <w:noProof/>
            <w:sz w:val="22"/>
            <w:szCs w:val="22"/>
          </w:rPr>
          <w:tab/>
        </w:r>
        <w:r w:rsidR="00432C93" w:rsidRPr="002A1781">
          <w:rPr>
            <w:rStyle w:val="Hyperlink"/>
            <w:noProof/>
          </w:rPr>
          <w:t>Mô tả cách tính của cổng update [2]</w:t>
        </w:r>
        <w:r w:rsidR="00432C93">
          <w:rPr>
            <w:noProof/>
            <w:webHidden/>
          </w:rPr>
          <w:tab/>
        </w:r>
        <w:r w:rsidR="00432C93">
          <w:rPr>
            <w:noProof/>
            <w:webHidden/>
          </w:rPr>
          <w:fldChar w:fldCharType="begin"/>
        </w:r>
        <w:r w:rsidR="00432C93">
          <w:rPr>
            <w:noProof/>
            <w:webHidden/>
          </w:rPr>
          <w:instrText xml:space="preserve"> PAGEREF _Toc38785873 \h </w:instrText>
        </w:r>
        <w:r w:rsidR="00432C93">
          <w:rPr>
            <w:noProof/>
            <w:webHidden/>
          </w:rPr>
        </w:r>
        <w:r w:rsidR="00432C93">
          <w:rPr>
            <w:noProof/>
            <w:webHidden/>
          </w:rPr>
          <w:fldChar w:fldCharType="separate"/>
        </w:r>
        <w:r w:rsidR="00432C93">
          <w:rPr>
            <w:noProof/>
            <w:webHidden/>
          </w:rPr>
          <w:t>7</w:t>
        </w:r>
        <w:r w:rsidR="00432C93">
          <w:rPr>
            <w:noProof/>
            <w:webHidden/>
          </w:rPr>
          <w:fldChar w:fldCharType="end"/>
        </w:r>
      </w:hyperlink>
    </w:p>
    <w:p w14:paraId="67F5BB07" w14:textId="6A2A3CD5"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4" w:history="1">
        <w:r w:rsidR="00432C93" w:rsidRPr="002A1781">
          <w:rPr>
            <w:rStyle w:val="Hyperlink"/>
            <w:noProof/>
          </w:rPr>
          <w:t>Hình 1.4.</w:t>
        </w:r>
        <w:r w:rsidR="00432C93">
          <w:rPr>
            <w:rFonts w:asciiTheme="minorHAnsi" w:eastAsiaTheme="minorEastAsia" w:hAnsiTheme="minorHAnsi" w:cstheme="minorBidi"/>
            <w:noProof/>
            <w:sz w:val="22"/>
            <w:szCs w:val="22"/>
          </w:rPr>
          <w:tab/>
        </w:r>
        <w:r w:rsidR="00432C93" w:rsidRPr="002A1781">
          <w:rPr>
            <w:rStyle w:val="Hyperlink"/>
            <w:noProof/>
          </w:rPr>
          <w:t>Mô tả cách tính cổng reset [2]</w:t>
        </w:r>
        <w:r w:rsidR="00432C93">
          <w:rPr>
            <w:noProof/>
            <w:webHidden/>
          </w:rPr>
          <w:tab/>
        </w:r>
        <w:r w:rsidR="00432C93">
          <w:rPr>
            <w:noProof/>
            <w:webHidden/>
          </w:rPr>
          <w:fldChar w:fldCharType="begin"/>
        </w:r>
        <w:r w:rsidR="00432C93">
          <w:rPr>
            <w:noProof/>
            <w:webHidden/>
          </w:rPr>
          <w:instrText xml:space="preserve"> PAGEREF _Toc38785874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5914EF15" w14:textId="6E71CC16"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5" w:history="1">
        <w:r w:rsidR="00432C93" w:rsidRPr="002A1781">
          <w:rPr>
            <w:rStyle w:val="Hyperlink"/>
            <w:noProof/>
            <w:lang w:val="vi-VN"/>
          </w:rPr>
          <w:t>Hình 1.5.</w:t>
        </w:r>
        <w:r w:rsidR="00432C93">
          <w:rPr>
            <w:rFonts w:asciiTheme="minorHAnsi" w:eastAsiaTheme="minorEastAsia" w:hAnsiTheme="minorHAnsi" w:cstheme="minorBidi"/>
            <w:noProof/>
            <w:sz w:val="22"/>
            <w:szCs w:val="22"/>
          </w:rPr>
          <w:tab/>
        </w:r>
        <w:r w:rsidR="00432C93" w:rsidRPr="002A1781">
          <w:rPr>
            <w:rStyle w:val="Hyperlink"/>
            <w:noProof/>
            <w:lang w:val="vi-VN"/>
          </w:rPr>
          <w:t xml:space="preserve">Mô tả cách tính </w:t>
        </w:r>
        <m:oMath>
          <m:r>
            <w:rPr>
              <w:rStyle w:val="Hyperlink"/>
              <w:rFonts w:ascii="Cambria Math" w:hAnsi="Cambria Math"/>
              <w:noProof/>
            </w:rPr>
            <m:t>ht'</m:t>
          </m:r>
        </m:oMath>
        <w:r w:rsidR="00432C93" w:rsidRPr="002A1781">
          <w:rPr>
            <w:rStyle w:val="Hyperlink"/>
            <w:noProof/>
            <w:lang w:val="vi-VN"/>
          </w:rPr>
          <w:t xml:space="preserve"> [2]</w:t>
        </w:r>
        <w:r w:rsidR="00432C93">
          <w:rPr>
            <w:noProof/>
            <w:webHidden/>
          </w:rPr>
          <w:tab/>
        </w:r>
        <w:r w:rsidR="00432C93">
          <w:rPr>
            <w:noProof/>
            <w:webHidden/>
          </w:rPr>
          <w:fldChar w:fldCharType="begin"/>
        </w:r>
        <w:r w:rsidR="00432C93">
          <w:rPr>
            <w:noProof/>
            <w:webHidden/>
          </w:rPr>
          <w:instrText xml:space="preserve"> PAGEREF _Toc38785875 \h </w:instrText>
        </w:r>
        <w:r w:rsidR="00432C93">
          <w:rPr>
            <w:noProof/>
            <w:webHidden/>
          </w:rPr>
        </w:r>
        <w:r w:rsidR="00432C93">
          <w:rPr>
            <w:noProof/>
            <w:webHidden/>
          </w:rPr>
          <w:fldChar w:fldCharType="separate"/>
        </w:r>
        <w:r w:rsidR="00432C93">
          <w:rPr>
            <w:noProof/>
            <w:webHidden/>
          </w:rPr>
          <w:t>8</w:t>
        </w:r>
        <w:r w:rsidR="00432C93">
          <w:rPr>
            <w:noProof/>
            <w:webHidden/>
          </w:rPr>
          <w:fldChar w:fldCharType="end"/>
        </w:r>
      </w:hyperlink>
    </w:p>
    <w:p w14:paraId="1324D5EB" w14:textId="1A5F46F4"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6" w:history="1">
        <w:r w:rsidR="00432C93" w:rsidRPr="002A1781">
          <w:rPr>
            <w:rStyle w:val="Hyperlink"/>
            <w:noProof/>
          </w:rPr>
          <w:t>Hình 1.6.</w:t>
        </w:r>
        <w:r w:rsidR="00432C93">
          <w:rPr>
            <w:rFonts w:asciiTheme="minorHAnsi" w:eastAsiaTheme="minorEastAsia" w:hAnsiTheme="minorHAnsi" w:cstheme="minorBidi"/>
            <w:noProof/>
            <w:sz w:val="22"/>
            <w:szCs w:val="22"/>
          </w:rPr>
          <w:tab/>
        </w:r>
        <w:r w:rsidR="00432C93" w:rsidRPr="002A1781">
          <w:rPr>
            <w:rStyle w:val="Hyperlink"/>
            <w:noProof/>
          </w:rPr>
          <w:t>Cấu trúc của CNN trong encoder [3]</w:t>
        </w:r>
        <w:r w:rsidR="00432C93">
          <w:rPr>
            <w:noProof/>
            <w:webHidden/>
          </w:rPr>
          <w:tab/>
        </w:r>
        <w:r w:rsidR="00432C93">
          <w:rPr>
            <w:noProof/>
            <w:webHidden/>
          </w:rPr>
          <w:fldChar w:fldCharType="begin"/>
        </w:r>
        <w:r w:rsidR="00432C93">
          <w:rPr>
            <w:noProof/>
            <w:webHidden/>
          </w:rPr>
          <w:instrText xml:space="preserve"> PAGEREF _Toc38785876 \h </w:instrText>
        </w:r>
        <w:r w:rsidR="00432C93">
          <w:rPr>
            <w:noProof/>
            <w:webHidden/>
          </w:rPr>
        </w:r>
        <w:r w:rsidR="00432C93">
          <w:rPr>
            <w:noProof/>
            <w:webHidden/>
          </w:rPr>
          <w:fldChar w:fldCharType="separate"/>
        </w:r>
        <w:r w:rsidR="00432C93">
          <w:rPr>
            <w:noProof/>
            <w:webHidden/>
          </w:rPr>
          <w:t>9</w:t>
        </w:r>
        <w:r w:rsidR="00432C93">
          <w:rPr>
            <w:noProof/>
            <w:webHidden/>
          </w:rPr>
          <w:fldChar w:fldCharType="end"/>
        </w:r>
      </w:hyperlink>
    </w:p>
    <w:p w14:paraId="072F5152" w14:textId="0D31B285"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7" w:history="1">
        <w:r w:rsidR="00432C93" w:rsidRPr="002A1781">
          <w:rPr>
            <w:rStyle w:val="Hyperlink"/>
            <w:noProof/>
          </w:rPr>
          <w:t>Hình 1.7.</w:t>
        </w:r>
        <w:r w:rsidR="00432C93">
          <w:rPr>
            <w:rFonts w:asciiTheme="minorHAnsi" w:eastAsiaTheme="minorEastAsia" w:hAnsiTheme="minorHAnsi" w:cstheme="minorBidi"/>
            <w:noProof/>
            <w:sz w:val="22"/>
            <w:szCs w:val="22"/>
          </w:rPr>
          <w:tab/>
        </w:r>
        <w:r w:rsidR="00432C93" w:rsidRPr="002A1781">
          <w:rPr>
            <w:rStyle w:val="Hyperlink"/>
            <w:noProof/>
          </w:rPr>
          <w:t>Minh họa cách hoạt động của hàm activation ở mỗi node [3]</w:t>
        </w:r>
        <w:r w:rsidR="00432C93">
          <w:rPr>
            <w:noProof/>
            <w:webHidden/>
          </w:rPr>
          <w:tab/>
        </w:r>
        <w:r w:rsidR="00432C93">
          <w:rPr>
            <w:noProof/>
            <w:webHidden/>
          </w:rPr>
          <w:fldChar w:fldCharType="begin"/>
        </w:r>
        <w:r w:rsidR="00432C93">
          <w:rPr>
            <w:noProof/>
            <w:webHidden/>
          </w:rPr>
          <w:instrText xml:space="preserve"> PAGEREF _Toc38785877 \h </w:instrText>
        </w:r>
        <w:r w:rsidR="00432C93">
          <w:rPr>
            <w:noProof/>
            <w:webHidden/>
          </w:rPr>
        </w:r>
        <w:r w:rsidR="00432C93">
          <w:rPr>
            <w:noProof/>
            <w:webHidden/>
          </w:rPr>
          <w:fldChar w:fldCharType="separate"/>
        </w:r>
        <w:r w:rsidR="00432C93">
          <w:rPr>
            <w:noProof/>
            <w:webHidden/>
          </w:rPr>
          <w:t>10</w:t>
        </w:r>
        <w:r w:rsidR="00432C93">
          <w:rPr>
            <w:noProof/>
            <w:webHidden/>
          </w:rPr>
          <w:fldChar w:fldCharType="end"/>
        </w:r>
      </w:hyperlink>
    </w:p>
    <w:p w14:paraId="3D4F6C10" w14:textId="368935AB"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8" w:history="1">
        <w:r w:rsidR="00432C93" w:rsidRPr="002A1781">
          <w:rPr>
            <w:rStyle w:val="Hyperlink"/>
            <w:noProof/>
          </w:rPr>
          <w:t>Hình 1.8.</w:t>
        </w:r>
        <w:r w:rsidR="00432C93">
          <w:rPr>
            <w:rFonts w:asciiTheme="minorHAnsi" w:eastAsiaTheme="minorEastAsia" w:hAnsiTheme="minorHAnsi" w:cstheme="minorBidi"/>
            <w:noProof/>
            <w:sz w:val="22"/>
            <w:szCs w:val="22"/>
          </w:rPr>
          <w:tab/>
        </w:r>
        <w:r w:rsidR="00432C93" w:rsidRPr="002A1781">
          <w:rPr>
            <w:rStyle w:val="Hyperlink"/>
            <w:noProof/>
          </w:rPr>
          <w:t>Minh họa cho một số cấu trúc của CNN [3]</w:t>
        </w:r>
        <w:r w:rsidR="00432C93">
          <w:rPr>
            <w:noProof/>
            <w:webHidden/>
          </w:rPr>
          <w:tab/>
        </w:r>
        <w:r w:rsidR="00432C93">
          <w:rPr>
            <w:noProof/>
            <w:webHidden/>
          </w:rPr>
          <w:fldChar w:fldCharType="begin"/>
        </w:r>
        <w:r w:rsidR="00432C93">
          <w:rPr>
            <w:noProof/>
            <w:webHidden/>
          </w:rPr>
          <w:instrText xml:space="preserve"> PAGEREF _Toc38785878 \h </w:instrText>
        </w:r>
        <w:r w:rsidR="00432C93">
          <w:rPr>
            <w:noProof/>
            <w:webHidden/>
          </w:rPr>
        </w:r>
        <w:r w:rsidR="00432C93">
          <w:rPr>
            <w:noProof/>
            <w:webHidden/>
          </w:rPr>
          <w:fldChar w:fldCharType="separate"/>
        </w:r>
        <w:r w:rsidR="00432C93">
          <w:rPr>
            <w:noProof/>
            <w:webHidden/>
          </w:rPr>
          <w:t>11</w:t>
        </w:r>
        <w:r w:rsidR="00432C93">
          <w:rPr>
            <w:noProof/>
            <w:webHidden/>
          </w:rPr>
          <w:fldChar w:fldCharType="end"/>
        </w:r>
      </w:hyperlink>
    </w:p>
    <w:p w14:paraId="2AF18146" w14:textId="7716EBDA"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79" w:history="1">
        <w:r w:rsidR="00432C93" w:rsidRPr="002A1781">
          <w:rPr>
            <w:rStyle w:val="Hyperlink"/>
            <w:noProof/>
          </w:rPr>
          <w:t>Hình 1.9.</w:t>
        </w:r>
        <w:r w:rsidR="00432C93">
          <w:rPr>
            <w:rFonts w:asciiTheme="minorHAnsi" w:eastAsiaTheme="minorEastAsia" w:hAnsiTheme="minorHAnsi" w:cstheme="minorBidi"/>
            <w:noProof/>
            <w:sz w:val="22"/>
            <w:szCs w:val="22"/>
          </w:rPr>
          <w:tab/>
        </w:r>
        <w:r w:rsidR="00432C93" w:rsidRPr="002A1781">
          <w:rPr>
            <w:rStyle w:val="Hyperlink"/>
            <w:noProof/>
          </w:rPr>
          <w:t>Mô hình encoder-decoder cơ bản [3]</w:t>
        </w:r>
        <w:r w:rsidR="00432C93">
          <w:rPr>
            <w:noProof/>
            <w:webHidden/>
          </w:rPr>
          <w:tab/>
        </w:r>
        <w:r w:rsidR="00432C93">
          <w:rPr>
            <w:noProof/>
            <w:webHidden/>
          </w:rPr>
          <w:fldChar w:fldCharType="begin"/>
        </w:r>
        <w:r w:rsidR="00432C93">
          <w:rPr>
            <w:noProof/>
            <w:webHidden/>
          </w:rPr>
          <w:instrText xml:space="preserve"> PAGEREF _Toc38785879 \h </w:instrText>
        </w:r>
        <w:r w:rsidR="00432C93">
          <w:rPr>
            <w:noProof/>
            <w:webHidden/>
          </w:rPr>
        </w:r>
        <w:r w:rsidR="00432C93">
          <w:rPr>
            <w:noProof/>
            <w:webHidden/>
          </w:rPr>
          <w:fldChar w:fldCharType="separate"/>
        </w:r>
        <w:r w:rsidR="00432C93">
          <w:rPr>
            <w:noProof/>
            <w:webHidden/>
          </w:rPr>
          <w:t>12</w:t>
        </w:r>
        <w:r w:rsidR="00432C93">
          <w:rPr>
            <w:noProof/>
            <w:webHidden/>
          </w:rPr>
          <w:fldChar w:fldCharType="end"/>
        </w:r>
      </w:hyperlink>
    </w:p>
    <w:p w14:paraId="0DF91DA5" w14:textId="7A0FE40D"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0" w:history="1">
        <w:r w:rsidR="00432C93" w:rsidRPr="002A1781">
          <w:rPr>
            <w:rStyle w:val="Hyperlink"/>
            <w:noProof/>
          </w:rPr>
          <w:t>Hình 1.10.</w:t>
        </w:r>
        <w:r w:rsidR="00432C93">
          <w:rPr>
            <w:rFonts w:asciiTheme="minorHAnsi" w:eastAsiaTheme="minorEastAsia" w:hAnsiTheme="minorHAnsi" w:cstheme="minorBidi"/>
            <w:noProof/>
            <w:sz w:val="22"/>
            <w:szCs w:val="22"/>
          </w:rPr>
          <w:tab/>
        </w:r>
        <w:r w:rsidR="00432C93" w:rsidRPr="002A1781">
          <w:rPr>
            <w:rStyle w:val="Hyperlink"/>
            <w:noProof/>
          </w:rPr>
          <w:t>Cấu trúc của một bộ GRU-RNN encoder [4]</w:t>
        </w:r>
        <w:r w:rsidR="00432C93">
          <w:rPr>
            <w:noProof/>
            <w:webHidden/>
          </w:rPr>
          <w:tab/>
        </w:r>
        <w:r w:rsidR="00432C93">
          <w:rPr>
            <w:noProof/>
            <w:webHidden/>
          </w:rPr>
          <w:fldChar w:fldCharType="begin"/>
        </w:r>
        <w:r w:rsidR="00432C93">
          <w:rPr>
            <w:noProof/>
            <w:webHidden/>
          </w:rPr>
          <w:instrText xml:space="preserve"> PAGEREF _Toc38785880 \h </w:instrText>
        </w:r>
        <w:r w:rsidR="00432C93">
          <w:rPr>
            <w:noProof/>
            <w:webHidden/>
          </w:rPr>
        </w:r>
        <w:r w:rsidR="00432C93">
          <w:rPr>
            <w:noProof/>
            <w:webHidden/>
          </w:rPr>
          <w:fldChar w:fldCharType="separate"/>
        </w:r>
        <w:r w:rsidR="00432C93">
          <w:rPr>
            <w:noProof/>
            <w:webHidden/>
          </w:rPr>
          <w:t>13</w:t>
        </w:r>
        <w:r w:rsidR="00432C93">
          <w:rPr>
            <w:noProof/>
            <w:webHidden/>
          </w:rPr>
          <w:fldChar w:fldCharType="end"/>
        </w:r>
      </w:hyperlink>
    </w:p>
    <w:p w14:paraId="28F2F3CC" w14:textId="43D4E413"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1" w:history="1">
        <w:r w:rsidR="00432C93" w:rsidRPr="002A1781">
          <w:rPr>
            <w:rStyle w:val="Hyperlink"/>
            <w:noProof/>
          </w:rPr>
          <w:t>Hình 1.11.</w:t>
        </w:r>
        <w:r w:rsidR="00432C93">
          <w:rPr>
            <w:rFonts w:asciiTheme="minorHAnsi" w:eastAsiaTheme="minorEastAsia" w:hAnsiTheme="minorHAnsi" w:cstheme="minorBidi"/>
            <w:noProof/>
            <w:sz w:val="22"/>
            <w:szCs w:val="22"/>
          </w:rPr>
          <w:tab/>
        </w:r>
        <w:r w:rsidR="00432C93" w:rsidRPr="002A1781">
          <w:rPr>
            <w:rStyle w:val="Hyperlink"/>
            <w:noProof/>
          </w:rPr>
          <w:t>Minh họa cho decoder [4]</w:t>
        </w:r>
        <w:r w:rsidR="00432C93">
          <w:rPr>
            <w:noProof/>
            <w:webHidden/>
          </w:rPr>
          <w:tab/>
        </w:r>
        <w:r w:rsidR="00432C93">
          <w:rPr>
            <w:noProof/>
            <w:webHidden/>
          </w:rPr>
          <w:fldChar w:fldCharType="begin"/>
        </w:r>
        <w:r w:rsidR="00432C93">
          <w:rPr>
            <w:noProof/>
            <w:webHidden/>
          </w:rPr>
          <w:instrText xml:space="preserve"> PAGEREF _Toc38785881 \h </w:instrText>
        </w:r>
        <w:r w:rsidR="00432C93">
          <w:rPr>
            <w:noProof/>
            <w:webHidden/>
          </w:rPr>
        </w:r>
        <w:r w:rsidR="00432C93">
          <w:rPr>
            <w:noProof/>
            <w:webHidden/>
          </w:rPr>
          <w:fldChar w:fldCharType="separate"/>
        </w:r>
        <w:r w:rsidR="00432C93">
          <w:rPr>
            <w:noProof/>
            <w:webHidden/>
          </w:rPr>
          <w:t>14</w:t>
        </w:r>
        <w:r w:rsidR="00432C93">
          <w:rPr>
            <w:noProof/>
            <w:webHidden/>
          </w:rPr>
          <w:fldChar w:fldCharType="end"/>
        </w:r>
      </w:hyperlink>
    </w:p>
    <w:p w14:paraId="0B7F9D13" w14:textId="4D5C8D8A"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2" w:history="1">
        <w:r w:rsidR="00432C93" w:rsidRPr="002A1781">
          <w:rPr>
            <w:rStyle w:val="Hyperlink"/>
            <w:noProof/>
          </w:rPr>
          <w:t>Hình 1.12.</w:t>
        </w:r>
        <w:r w:rsidR="00432C93">
          <w:rPr>
            <w:rFonts w:asciiTheme="minorHAnsi" w:eastAsiaTheme="minorEastAsia" w:hAnsiTheme="minorHAnsi" w:cstheme="minorBidi"/>
            <w:noProof/>
            <w:sz w:val="22"/>
            <w:szCs w:val="22"/>
          </w:rPr>
          <w:tab/>
        </w:r>
        <w:r w:rsidR="00432C93" w:rsidRPr="002A1781">
          <w:rPr>
            <w:rStyle w:val="Hyperlink"/>
            <w:noProof/>
          </w:rPr>
          <w:t>Cơ chế attention [5]</w:t>
        </w:r>
        <w:r w:rsidR="00432C93">
          <w:rPr>
            <w:noProof/>
            <w:webHidden/>
          </w:rPr>
          <w:tab/>
        </w:r>
        <w:r w:rsidR="00432C93">
          <w:rPr>
            <w:noProof/>
            <w:webHidden/>
          </w:rPr>
          <w:fldChar w:fldCharType="begin"/>
        </w:r>
        <w:r w:rsidR="00432C93">
          <w:rPr>
            <w:noProof/>
            <w:webHidden/>
          </w:rPr>
          <w:instrText xml:space="preserve"> PAGEREF _Toc38785882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39B98BB7" w14:textId="4A3BAF40"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3" w:history="1">
        <w:r w:rsidR="00432C93" w:rsidRPr="002A1781">
          <w:rPr>
            <w:rStyle w:val="Hyperlink"/>
            <w:noProof/>
          </w:rPr>
          <w:t>Hình 1.13.</w:t>
        </w:r>
        <w:r w:rsidR="00432C93">
          <w:rPr>
            <w:rFonts w:asciiTheme="minorHAnsi" w:eastAsiaTheme="minorEastAsia" w:hAnsiTheme="minorHAnsi" w:cstheme="minorBidi"/>
            <w:noProof/>
            <w:sz w:val="22"/>
            <w:szCs w:val="22"/>
          </w:rPr>
          <w:tab/>
        </w:r>
        <w:r w:rsidR="00432C93" w:rsidRPr="002A1781">
          <w:rPr>
            <w:rStyle w:val="Hyperlink"/>
            <w:noProof/>
          </w:rPr>
          <w:t>Cấu trúc chi tiết của một attention [6]</w:t>
        </w:r>
        <w:r w:rsidR="00432C93">
          <w:rPr>
            <w:noProof/>
            <w:webHidden/>
          </w:rPr>
          <w:tab/>
        </w:r>
        <w:r w:rsidR="00432C93">
          <w:rPr>
            <w:noProof/>
            <w:webHidden/>
          </w:rPr>
          <w:fldChar w:fldCharType="begin"/>
        </w:r>
        <w:r w:rsidR="00432C93">
          <w:rPr>
            <w:noProof/>
            <w:webHidden/>
          </w:rPr>
          <w:instrText xml:space="preserve"> PAGEREF _Toc38785883 \h </w:instrText>
        </w:r>
        <w:r w:rsidR="00432C93">
          <w:rPr>
            <w:noProof/>
            <w:webHidden/>
          </w:rPr>
        </w:r>
        <w:r w:rsidR="00432C93">
          <w:rPr>
            <w:noProof/>
            <w:webHidden/>
          </w:rPr>
          <w:fldChar w:fldCharType="separate"/>
        </w:r>
        <w:r w:rsidR="00432C93">
          <w:rPr>
            <w:noProof/>
            <w:webHidden/>
          </w:rPr>
          <w:t>15</w:t>
        </w:r>
        <w:r w:rsidR="00432C93">
          <w:rPr>
            <w:noProof/>
            <w:webHidden/>
          </w:rPr>
          <w:fldChar w:fldCharType="end"/>
        </w:r>
      </w:hyperlink>
    </w:p>
    <w:p w14:paraId="1E31AC98" w14:textId="48E91F43"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4" w:history="1">
        <w:r w:rsidR="00432C93" w:rsidRPr="002A1781">
          <w:rPr>
            <w:rStyle w:val="Hyperlink"/>
            <w:noProof/>
          </w:rPr>
          <w:t>Hình 2.1.</w:t>
        </w:r>
        <w:r w:rsidR="00432C93">
          <w:rPr>
            <w:rFonts w:asciiTheme="minorHAnsi" w:eastAsiaTheme="minorEastAsia" w:hAnsiTheme="minorHAnsi" w:cstheme="minorBidi"/>
            <w:noProof/>
            <w:sz w:val="22"/>
            <w:szCs w:val="22"/>
          </w:rPr>
          <w:tab/>
        </w:r>
        <w:r w:rsidR="00432C93" w:rsidRPr="002A1781">
          <w:rPr>
            <w:rStyle w:val="Hyperlink"/>
            <w:noProof/>
          </w:rPr>
          <w:t>Các thư viện cần chuẩn bị</w:t>
        </w:r>
        <w:r w:rsidR="00432C93">
          <w:rPr>
            <w:noProof/>
            <w:webHidden/>
          </w:rPr>
          <w:tab/>
        </w:r>
        <w:r w:rsidR="00432C93">
          <w:rPr>
            <w:noProof/>
            <w:webHidden/>
          </w:rPr>
          <w:fldChar w:fldCharType="begin"/>
        </w:r>
        <w:r w:rsidR="00432C93">
          <w:rPr>
            <w:noProof/>
            <w:webHidden/>
          </w:rPr>
          <w:instrText xml:space="preserve"> PAGEREF _Toc38785884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2B71723" w14:textId="246B2B78"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5" w:history="1">
        <w:r w:rsidR="00432C93" w:rsidRPr="002A1781">
          <w:rPr>
            <w:rStyle w:val="Hyperlink"/>
            <w:noProof/>
          </w:rPr>
          <w:t>Hình 2.2.</w:t>
        </w:r>
        <w:r w:rsidR="00432C93">
          <w:rPr>
            <w:rFonts w:asciiTheme="minorHAnsi" w:eastAsiaTheme="minorEastAsia" w:hAnsiTheme="minorHAnsi" w:cstheme="minorBidi"/>
            <w:noProof/>
            <w:sz w:val="22"/>
            <w:szCs w:val="22"/>
          </w:rPr>
          <w:tab/>
        </w:r>
        <w:r w:rsidR="00432C93" w:rsidRPr="002A1781">
          <w:rPr>
            <w:rStyle w:val="Hyperlink"/>
            <w:noProof/>
          </w:rPr>
          <w:t>Các thư viện phục vụ linguistic input feature</w:t>
        </w:r>
        <w:r w:rsidR="00432C93">
          <w:rPr>
            <w:noProof/>
            <w:webHidden/>
          </w:rPr>
          <w:tab/>
        </w:r>
        <w:r w:rsidR="00432C93">
          <w:rPr>
            <w:noProof/>
            <w:webHidden/>
          </w:rPr>
          <w:fldChar w:fldCharType="begin"/>
        </w:r>
        <w:r w:rsidR="00432C93">
          <w:rPr>
            <w:noProof/>
            <w:webHidden/>
          </w:rPr>
          <w:instrText xml:space="preserve"> PAGEREF _Toc38785885 \h </w:instrText>
        </w:r>
        <w:r w:rsidR="00432C93">
          <w:rPr>
            <w:noProof/>
            <w:webHidden/>
          </w:rPr>
        </w:r>
        <w:r w:rsidR="00432C93">
          <w:rPr>
            <w:noProof/>
            <w:webHidden/>
          </w:rPr>
          <w:fldChar w:fldCharType="separate"/>
        </w:r>
        <w:r w:rsidR="00432C93">
          <w:rPr>
            <w:noProof/>
            <w:webHidden/>
          </w:rPr>
          <w:t>19</w:t>
        </w:r>
        <w:r w:rsidR="00432C93">
          <w:rPr>
            <w:noProof/>
            <w:webHidden/>
          </w:rPr>
          <w:fldChar w:fldCharType="end"/>
        </w:r>
      </w:hyperlink>
    </w:p>
    <w:p w14:paraId="74FF8456" w14:textId="4F00EDE5"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6" w:history="1">
        <w:r w:rsidR="00432C93" w:rsidRPr="002A1781">
          <w:rPr>
            <w:rStyle w:val="Hyperlink"/>
            <w:noProof/>
          </w:rPr>
          <w:t>Hình 2.3.</w:t>
        </w:r>
        <w:r w:rsidR="00432C93">
          <w:rPr>
            <w:rFonts w:asciiTheme="minorHAnsi" w:eastAsiaTheme="minorEastAsia" w:hAnsiTheme="minorHAnsi" w:cstheme="minorBidi"/>
            <w:noProof/>
            <w:sz w:val="22"/>
            <w:szCs w:val="22"/>
          </w:rPr>
          <w:tab/>
        </w:r>
        <w:r w:rsidR="00432C93" w:rsidRPr="002A1781">
          <w:rPr>
            <w:rStyle w:val="Hyperlink"/>
            <w:noProof/>
          </w:rPr>
          <w:t>Class quản lý dữ liệu</w:t>
        </w:r>
        <w:r w:rsidR="00432C93">
          <w:rPr>
            <w:noProof/>
            <w:webHidden/>
          </w:rPr>
          <w:tab/>
        </w:r>
        <w:r w:rsidR="00432C93">
          <w:rPr>
            <w:noProof/>
            <w:webHidden/>
          </w:rPr>
          <w:fldChar w:fldCharType="begin"/>
        </w:r>
        <w:r w:rsidR="00432C93">
          <w:rPr>
            <w:noProof/>
            <w:webHidden/>
          </w:rPr>
          <w:instrText xml:space="preserve"> PAGEREF _Toc38785886 \h </w:instrText>
        </w:r>
        <w:r w:rsidR="00432C93">
          <w:rPr>
            <w:noProof/>
            <w:webHidden/>
          </w:rPr>
        </w:r>
        <w:r w:rsidR="00432C93">
          <w:rPr>
            <w:noProof/>
            <w:webHidden/>
          </w:rPr>
          <w:fldChar w:fldCharType="separate"/>
        </w:r>
        <w:r w:rsidR="00432C93">
          <w:rPr>
            <w:noProof/>
            <w:webHidden/>
          </w:rPr>
          <w:t>20</w:t>
        </w:r>
        <w:r w:rsidR="00432C93">
          <w:rPr>
            <w:noProof/>
            <w:webHidden/>
          </w:rPr>
          <w:fldChar w:fldCharType="end"/>
        </w:r>
      </w:hyperlink>
    </w:p>
    <w:p w14:paraId="0984C35E" w14:textId="2745C774"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7" w:history="1">
        <w:r w:rsidR="00432C93" w:rsidRPr="002A1781">
          <w:rPr>
            <w:rStyle w:val="Hyperlink"/>
            <w:noProof/>
          </w:rPr>
          <w:t>Hình 2.4.</w:t>
        </w:r>
        <w:r w:rsidR="00432C93">
          <w:rPr>
            <w:rFonts w:asciiTheme="minorHAnsi" w:eastAsiaTheme="minorEastAsia" w:hAnsiTheme="minorHAnsi" w:cstheme="minorBidi"/>
            <w:noProof/>
            <w:sz w:val="22"/>
            <w:szCs w:val="22"/>
          </w:rPr>
          <w:tab/>
        </w:r>
        <w:r w:rsidR="00432C93" w:rsidRPr="002A1781">
          <w:rPr>
            <w:rStyle w:val="Hyperlink"/>
            <w:noProof/>
          </w:rPr>
          <w:t>Xử lý và chuẩn hóa dữ liệu</w:t>
        </w:r>
        <w:r w:rsidR="00432C93">
          <w:rPr>
            <w:noProof/>
            <w:webHidden/>
          </w:rPr>
          <w:tab/>
        </w:r>
        <w:r w:rsidR="00432C93">
          <w:rPr>
            <w:noProof/>
            <w:webHidden/>
          </w:rPr>
          <w:fldChar w:fldCharType="begin"/>
        </w:r>
        <w:r w:rsidR="00432C93">
          <w:rPr>
            <w:noProof/>
            <w:webHidden/>
          </w:rPr>
          <w:instrText xml:space="preserve"> PAGEREF _Toc38785887 \h </w:instrText>
        </w:r>
        <w:r w:rsidR="00432C93">
          <w:rPr>
            <w:noProof/>
            <w:webHidden/>
          </w:rPr>
        </w:r>
        <w:r w:rsidR="00432C93">
          <w:rPr>
            <w:noProof/>
            <w:webHidden/>
          </w:rPr>
          <w:fldChar w:fldCharType="separate"/>
        </w:r>
        <w:r w:rsidR="00432C93">
          <w:rPr>
            <w:noProof/>
            <w:webHidden/>
          </w:rPr>
          <w:t>21</w:t>
        </w:r>
        <w:r w:rsidR="00432C93">
          <w:rPr>
            <w:noProof/>
            <w:webHidden/>
          </w:rPr>
          <w:fldChar w:fldCharType="end"/>
        </w:r>
      </w:hyperlink>
    </w:p>
    <w:p w14:paraId="4547A4D2" w14:textId="32ECBEF0"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8" w:history="1">
        <w:r w:rsidR="00432C93" w:rsidRPr="002A1781">
          <w:rPr>
            <w:rStyle w:val="Hyperlink"/>
            <w:noProof/>
          </w:rPr>
          <w:t>Hình 2.5.</w:t>
        </w:r>
        <w:r w:rsidR="00432C93">
          <w:rPr>
            <w:rFonts w:asciiTheme="minorHAnsi" w:eastAsiaTheme="minorEastAsia" w:hAnsiTheme="minorHAnsi" w:cstheme="minorBidi"/>
            <w:noProof/>
            <w:sz w:val="22"/>
            <w:szCs w:val="22"/>
          </w:rPr>
          <w:tab/>
        </w:r>
        <w:r w:rsidR="00432C93" w:rsidRPr="002A1781">
          <w:rPr>
            <w:rStyle w:val="Hyperlink"/>
            <w:noProof/>
          </w:rPr>
          <w:t>Hàm đọc dữ liệu</w:t>
        </w:r>
        <w:r w:rsidR="00432C93">
          <w:rPr>
            <w:noProof/>
            <w:webHidden/>
          </w:rPr>
          <w:tab/>
        </w:r>
        <w:r w:rsidR="00432C93">
          <w:rPr>
            <w:noProof/>
            <w:webHidden/>
          </w:rPr>
          <w:fldChar w:fldCharType="begin"/>
        </w:r>
        <w:r w:rsidR="00432C93">
          <w:rPr>
            <w:noProof/>
            <w:webHidden/>
          </w:rPr>
          <w:instrText xml:space="preserve"> PAGEREF _Toc38785888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688AE48D" w14:textId="6337189C"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89" w:history="1">
        <w:r w:rsidR="00432C93" w:rsidRPr="002A1781">
          <w:rPr>
            <w:rStyle w:val="Hyperlink"/>
            <w:noProof/>
          </w:rPr>
          <w:t>Hình 2.6.</w:t>
        </w:r>
        <w:r w:rsidR="00432C93">
          <w:rPr>
            <w:rFonts w:asciiTheme="minorHAnsi" w:eastAsiaTheme="minorEastAsia" w:hAnsiTheme="minorHAnsi" w:cstheme="minorBidi"/>
            <w:noProof/>
            <w:sz w:val="22"/>
            <w:szCs w:val="22"/>
          </w:rPr>
          <w:tab/>
        </w:r>
        <w:r w:rsidR="00432C93" w:rsidRPr="002A1781">
          <w:rPr>
            <w:rStyle w:val="Hyperlink"/>
            <w:noProof/>
          </w:rPr>
          <w:t>Chuẩn hóa số lượng từ của câu và lemmas hóa dữ liệu</w:t>
        </w:r>
        <w:r w:rsidR="00432C93">
          <w:rPr>
            <w:noProof/>
            <w:webHidden/>
          </w:rPr>
          <w:tab/>
        </w:r>
        <w:r w:rsidR="00432C93">
          <w:rPr>
            <w:noProof/>
            <w:webHidden/>
          </w:rPr>
          <w:fldChar w:fldCharType="begin"/>
        </w:r>
        <w:r w:rsidR="00432C93">
          <w:rPr>
            <w:noProof/>
            <w:webHidden/>
          </w:rPr>
          <w:instrText xml:space="preserve"> PAGEREF _Toc38785889 \h </w:instrText>
        </w:r>
        <w:r w:rsidR="00432C93">
          <w:rPr>
            <w:noProof/>
            <w:webHidden/>
          </w:rPr>
        </w:r>
        <w:r w:rsidR="00432C93">
          <w:rPr>
            <w:noProof/>
            <w:webHidden/>
          </w:rPr>
          <w:fldChar w:fldCharType="separate"/>
        </w:r>
        <w:r w:rsidR="00432C93">
          <w:rPr>
            <w:noProof/>
            <w:webHidden/>
          </w:rPr>
          <w:t>22</w:t>
        </w:r>
        <w:r w:rsidR="00432C93">
          <w:rPr>
            <w:noProof/>
            <w:webHidden/>
          </w:rPr>
          <w:fldChar w:fldCharType="end"/>
        </w:r>
      </w:hyperlink>
    </w:p>
    <w:p w14:paraId="336EF461" w14:textId="76CB5F1B"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0" w:history="1">
        <w:r w:rsidR="00432C93" w:rsidRPr="002A1781">
          <w:rPr>
            <w:rStyle w:val="Hyperlink"/>
            <w:noProof/>
          </w:rPr>
          <w:t>Hình 2.7.</w:t>
        </w:r>
        <w:r w:rsidR="00432C93">
          <w:rPr>
            <w:rFonts w:asciiTheme="minorHAnsi" w:eastAsiaTheme="minorEastAsia" w:hAnsiTheme="minorHAnsi" w:cstheme="minorBidi"/>
            <w:noProof/>
            <w:sz w:val="22"/>
            <w:szCs w:val="22"/>
          </w:rPr>
          <w:tab/>
        </w:r>
        <w:r w:rsidR="00432C93" w:rsidRPr="002A1781">
          <w:rPr>
            <w:rStyle w:val="Hyperlink"/>
            <w:noProof/>
          </w:rPr>
          <w:t>Hàm đọc dữ liệu và thực hiện nạp dữ liệu vào chương trình</w:t>
        </w:r>
        <w:r w:rsidR="00432C93">
          <w:rPr>
            <w:noProof/>
            <w:webHidden/>
          </w:rPr>
          <w:tab/>
        </w:r>
        <w:r w:rsidR="00432C93">
          <w:rPr>
            <w:noProof/>
            <w:webHidden/>
          </w:rPr>
          <w:fldChar w:fldCharType="begin"/>
        </w:r>
        <w:r w:rsidR="00432C93">
          <w:rPr>
            <w:noProof/>
            <w:webHidden/>
          </w:rPr>
          <w:instrText xml:space="preserve"> PAGEREF _Toc38785890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42A1EA15" w14:textId="05C9A977"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1" w:history="1">
        <w:r w:rsidR="00432C93" w:rsidRPr="002A1781">
          <w:rPr>
            <w:rStyle w:val="Hyperlink"/>
            <w:noProof/>
          </w:rPr>
          <w:t>Hình 2.8.</w:t>
        </w:r>
        <w:r w:rsidR="00432C93">
          <w:rPr>
            <w:rFonts w:asciiTheme="minorHAnsi" w:eastAsiaTheme="minorEastAsia" w:hAnsiTheme="minorHAnsi" w:cstheme="minorBidi"/>
            <w:noProof/>
            <w:sz w:val="22"/>
            <w:szCs w:val="22"/>
          </w:rPr>
          <w:tab/>
        </w:r>
        <w:r w:rsidR="00432C93" w:rsidRPr="002A1781">
          <w:rPr>
            <w:rStyle w:val="Hyperlink"/>
            <w:noProof/>
          </w:rPr>
          <w:t>Xây dựng bộ encoder</w:t>
        </w:r>
        <w:r w:rsidR="00432C93">
          <w:rPr>
            <w:noProof/>
            <w:webHidden/>
          </w:rPr>
          <w:tab/>
        </w:r>
        <w:r w:rsidR="00432C93">
          <w:rPr>
            <w:noProof/>
            <w:webHidden/>
          </w:rPr>
          <w:fldChar w:fldCharType="begin"/>
        </w:r>
        <w:r w:rsidR="00432C93">
          <w:rPr>
            <w:noProof/>
            <w:webHidden/>
          </w:rPr>
          <w:instrText xml:space="preserve"> PAGEREF _Toc38785891 \h </w:instrText>
        </w:r>
        <w:r w:rsidR="00432C93">
          <w:rPr>
            <w:noProof/>
            <w:webHidden/>
          </w:rPr>
        </w:r>
        <w:r w:rsidR="00432C93">
          <w:rPr>
            <w:noProof/>
            <w:webHidden/>
          </w:rPr>
          <w:fldChar w:fldCharType="separate"/>
        </w:r>
        <w:r w:rsidR="00432C93">
          <w:rPr>
            <w:noProof/>
            <w:webHidden/>
          </w:rPr>
          <w:t>23</w:t>
        </w:r>
        <w:r w:rsidR="00432C93">
          <w:rPr>
            <w:noProof/>
            <w:webHidden/>
          </w:rPr>
          <w:fldChar w:fldCharType="end"/>
        </w:r>
      </w:hyperlink>
    </w:p>
    <w:p w14:paraId="589DEDFC" w14:textId="477290AF"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2" w:history="1">
        <w:r w:rsidR="00432C93" w:rsidRPr="002A1781">
          <w:rPr>
            <w:rStyle w:val="Hyperlink"/>
            <w:noProof/>
          </w:rPr>
          <w:t>Hình 2.9.</w:t>
        </w:r>
        <w:r w:rsidR="00432C93">
          <w:rPr>
            <w:rFonts w:asciiTheme="minorHAnsi" w:eastAsiaTheme="minorEastAsia" w:hAnsiTheme="minorHAnsi" w:cstheme="minorBidi"/>
            <w:noProof/>
            <w:sz w:val="22"/>
            <w:szCs w:val="22"/>
          </w:rPr>
          <w:tab/>
        </w:r>
        <w:r w:rsidR="00432C93" w:rsidRPr="002A1781">
          <w:rPr>
            <w:rStyle w:val="Hyperlink"/>
            <w:noProof/>
          </w:rPr>
          <w:t>Xây dựng bộ decoder cơ bản</w:t>
        </w:r>
        <w:r w:rsidR="00432C93">
          <w:rPr>
            <w:noProof/>
            <w:webHidden/>
          </w:rPr>
          <w:tab/>
        </w:r>
        <w:r w:rsidR="00432C93">
          <w:rPr>
            <w:noProof/>
            <w:webHidden/>
          </w:rPr>
          <w:fldChar w:fldCharType="begin"/>
        </w:r>
        <w:r w:rsidR="00432C93">
          <w:rPr>
            <w:noProof/>
            <w:webHidden/>
          </w:rPr>
          <w:instrText xml:space="preserve"> PAGEREF _Toc38785892 \h </w:instrText>
        </w:r>
        <w:r w:rsidR="00432C93">
          <w:rPr>
            <w:noProof/>
            <w:webHidden/>
          </w:rPr>
        </w:r>
        <w:r w:rsidR="00432C93">
          <w:rPr>
            <w:noProof/>
            <w:webHidden/>
          </w:rPr>
          <w:fldChar w:fldCharType="separate"/>
        </w:r>
        <w:r w:rsidR="00432C93">
          <w:rPr>
            <w:noProof/>
            <w:webHidden/>
          </w:rPr>
          <w:t>24</w:t>
        </w:r>
        <w:r w:rsidR="00432C93">
          <w:rPr>
            <w:noProof/>
            <w:webHidden/>
          </w:rPr>
          <w:fldChar w:fldCharType="end"/>
        </w:r>
      </w:hyperlink>
    </w:p>
    <w:p w14:paraId="3DBFCBE4" w14:textId="6D9005CE"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3" w:history="1">
        <w:r w:rsidR="00432C93" w:rsidRPr="002A1781">
          <w:rPr>
            <w:rStyle w:val="Hyperlink"/>
            <w:noProof/>
          </w:rPr>
          <w:t>Hình 2.10.</w:t>
        </w:r>
        <w:r w:rsidR="00432C93">
          <w:rPr>
            <w:rFonts w:asciiTheme="minorHAnsi" w:eastAsiaTheme="minorEastAsia" w:hAnsiTheme="minorHAnsi" w:cstheme="minorBidi"/>
            <w:noProof/>
            <w:sz w:val="22"/>
            <w:szCs w:val="22"/>
          </w:rPr>
          <w:tab/>
        </w:r>
        <w:r w:rsidR="00432C93" w:rsidRPr="002A1781">
          <w:rPr>
            <w:rStyle w:val="Hyperlink"/>
            <w:noProof/>
          </w:rPr>
          <w:t>Cấu trúc hoạt động của attention</w:t>
        </w:r>
        <w:r w:rsidR="00432C93">
          <w:rPr>
            <w:noProof/>
            <w:webHidden/>
          </w:rPr>
          <w:tab/>
        </w:r>
        <w:r w:rsidR="00432C93">
          <w:rPr>
            <w:noProof/>
            <w:webHidden/>
          </w:rPr>
          <w:fldChar w:fldCharType="begin"/>
        </w:r>
        <w:r w:rsidR="00432C93">
          <w:rPr>
            <w:noProof/>
            <w:webHidden/>
          </w:rPr>
          <w:instrText xml:space="preserve"> PAGEREF _Toc38785893 \h </w:instrText>
        </w:r>
        <w:r w:rsidR="00432C93">
          <w:rPr>
            <w:noProof/>
            <w:webHidden/>
          </w:rPr>
        </w:r>
        <w:r w:rsidR="00432C93">
          <w:rPr>
            <w:noProof/>
            <w:webHidden/>
          </w:rPr>
          <w:fldChar w:fldCharType="separate"/>
        </w:r>
        <w:r w:rsidR="00432C93">
          <w:rPr>
            <w:noProof/>
            <w:webHidden/>
          </w:rPr>
          <w:t>25</w:t>
        </w:r>
        <w:r w:rsidR="00432C93">
          <w:rPr>
            <w:noProof/>
            <w:webHidden/>
          </w:rPr>
          <w:fldChar w:fldCharType="end"/>
        </w:r>
      </w:hyperlink>
    </w:p>
    <w:p w14:paraId="01FDC086" w14:textId="07BFDA37"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4" w:history="1">
        <w:r w:rsidR="00432C93" w:rsidRPr="002A1781">
          <w:rPr>
            <w:rStyle w:val="Hyperlink"/>
            <w:noProof/>
          </w:rPr>
          <w:t>Hình 2.11.</w:t>
        </w:r>
        <w:r w:rsidR="00432C93">
          <w:rPr>
            <w:rFonts w:asciiTheme="minorHAnsi" w:eastAsiaTheme="minorEastAsia" w:hAnsiTheme="minorHAnsi" w:cstheme="minorBidi"/>
            <w:noProof/>
            <w:sz w:val="22"/>
            <w:szCs w:val="22"/>
          </w:rPr>
          <w:tab/>
        </w:r>
        <w:r w:rsidR="00432C93" w:rsidRPr="002A1781">
          <w:rPr>
            <w:rStyle w:val="Hyperlink"/>
            <w:noProof/>
          </w:rPr>
          <w:t>Class decoder sử dụng attention (hàm khởi tạo của class)</w:t>
        </w:r>
        <w:r w:rsidR="00432C93">
          <w:rPr>
            <w:noProof/>
            <w:webHidden/>
          </w:rPr>
          <w:tab/>
        </w:r>
        <w:r w:rsidR="00432C93">
          <w:rPr>
            <w:noProof/>
            <w:webHidden/>
          </w:rPr>
          <w:fldChar w:fldCharType="begin"/>
        </w:r>
        <w:r w:rsidR="00432C93">
          <w:rPr>
            <w:noProof/>
            <w:webHidden/>
          </w:rPr>
          <w:instrText xml:space="preserve"> PAGEREF _Toc38785894 \h </w:instrText>
        </w:r>
        <w:r w:rsidR="00432C93">
          <w:rPr>
            <w:noProof/>
            <w:webHidden/>
          </w:rPr>
        </w:r>
        <w:r w:rsidR="00432C93">
          <w:rPr>
            <w:noProof/>
            <w:webHidden/>
          </w:rPr>
          <w:fldChar w:fldCharType="separate"/>
        </w:r>
        <w:r w:rsidR="00432C93">
          <w:rPr>
            <w:noProof/>
            <w:webHidden/>
          </w:rPr>
          <w:t>26</w:t>
        </w:r>
        <w:r w:rsidR="00432C93">
          <w:rPr>
            <w:noProof/>
            <w:webHidden/>
          </w:rPr>
          <w:fldChar w:fldCharType="end"/>
        </w:r>
      </w:hyperlink>
    </w:p>
    <w:p w14:paraId="7ECF8E39" w14:textId="31C2A094"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5" w:history="1">
        <w:r w:rsidR="00432C93" w:rsidRPr="002A1781">
          <w:rPr>
            <w:rStyle w:val="Hyperlink"/>
            <w:noProof/>
          </w:rPr>
          <w:t>Hình 2.12.</w:t>
        </w:r>
        <w:r w:rsidR="00432C93">
          <w:rPr>
            <w:rFonts w:asciiTheme="minorHAnsi" w:eastAsiaTheme="minorEastAsia" w:hAnsiTheme="minorHAnsi" w:cstheme="minorBidi"/>
            <w:noProof/>
            <w:sz w:val="22"/>
            <w:szCs w:val="22"/>
          </w:rPr>
          <w:tab/>
        </w:r>
        <w:r w:rsidR="00432C93" w:rsidRPr="002A1781">
          <w:rPr>
            <w:rStyle w:val="Hyperlink"/>
            <w:noProof/>
          </w:rPr>
          <w:t>Hàm khởi tạo tiến trình và hàm feedforward</w:t>
        </w:r>
        <w:r w:rsidR="00432C93">
          <w:rPr>
            <w:noProof/>
            <w:webHidden/>
          </w:rPr>
          <w:tab/>
        </w:r>
        <w:r w:rsidR="00432C93">
          <w:rPr>
            <w:noProof/>
            <w:webHidden/>
          </w:rPr>
          <w:fldChar w:fldCharType="begin"/>
        </w:r>
        <w:r w:rsidR="00432C93">
          <w:rPr>
            <w:noProof/>
            <w:webHidden/>
          </w:rPr>
          <w:instrText xml:space="preserve"> PAGEREF _Toc38785895 \h </w:instrText>
        </w:r>
        <w:r w:rsidR="00432C93">
          <w:rPr>
            <w:noProof/>
            <w:webHidden/>
          </w:rPr>
        </w:r>
        <w:r w:rsidR="00432C93">
          <w:rPr>
            <w:noProof/>
            <w:webHidden/>
          </w:rPr>
          <w:fldChar w:fldCharType="separate"/>
        </w:r>
        <w:r w:rsidR="00432C93">
          <w:rPr>
            <w:noProof/>
            <w:webHidden/>
          </w:rPr>
          <w:t>27</w:t>
        </w:r>
        <w:r w:rsidR="00432C93">
          <w:rPr>
            <w:noProof/>
            <w:webHidden/>
          </w:rPr>
          <w:fldChar w:fldCharType="end"/>
        </w:r>
      </w:hyperlink>
    </w:p>
    <w:p w14:paraId="7B900DBA" w14:textId="795D835B"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6" w:history="1">
        <w:r w:rsidR="00432C93" w:rsidRPr="002A1781">
          <w:rPr>
            <w:rStyle w:val="Hyperlink"/>
            <w:noProof/>
          </w:rPr>
          <w:t>Hình 2.13.</w:t>
        </w:r>
        <w:r w:rsidR="00432C93">
          <w:rPr>
            <w:rFonts w:asciiTheme="minorHAnsi" w:eastAsiaTheme="minorEastAsia" w:hAnsiTheme="minorHAnsi" w:cstheme="minorBidi"/>
            <w:noProof/>
            <w:sz w:val="22"/>
            <w:szCs w:val="22"/>
          </w:rPr>
          <w:tab/>
        </w:r>
        <w:r w:rsidR="00432C93" w:rsidRPr="002A1781">
          <w:rPr>
            <w:rStyle w:val="Hyperlink"/>
            <w:noProof/>
          </w:rPr>
          <w:t>Các hàm tạo vector input và output cho quá trình huấn luyện</w:t>
        </w:r>
        <w:r w:rsidR="00432C93">
          <w:rPr>
            <w:noProof/>
            <w:webHidden/>
          </w:rPr>
          <w:tab/>
        </w:r>
        <w:r w:rsidR="00432C93">
          <w:rPr>
            <w:noProof/>
            <w:webHidden/>
          </w:rPr>
          <w:fldChar w:fldCharType="begin"/>
        </w:r>
        <w:r w:rsidR="00432C93">
          <w:rPr>
            <w:noProof/>
            <w:webHidden/>
          </w:rPr>
          <w:instrText xml:space="preserve"> PAGEREF _Toc38785896 \h </w:instrText>
        </w:r>
        <w:r w:rsidR="00432C93">
          <w:rPr>
            <w:noProof/>
            <w:webHidden/>
          </w:rPr>
        </w:r>
        <w:r w:rsidR="00432C93">
          <w:rPr>
            <w:noProof/>
            <w:webHidden/>
          </w:rPr>
          <w:fldChar w:fldCharType="separate"/>
        </w:r>
        <w:r w:rsidR="00432C93">
          <w:rPr>
            <w:noProof/>
            <w:webHidden/>
          </w:rPr>
          <w:t>28</w:t>
        </w:r>
        <w:r w:rsidR="00432C93">
          <w:rPr>
            <w:noProof/>
            <w:webHidden/>
          </w:rPr>
          <w:fldChar w:fldCharType="end"/>
        </w:r>
      </w:hyperlink>
    </w:p>
    <w:p w14:paraId="606B946D" w14:textId="0B2A6D65"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7" w:history="1">
        <w:r w:rsidR="00432C93" w:rsidRPr="002A1781">
          <w:rPr>
            <w:rStyle w:val="Hyperlink"/>
            <w:noProof/>
          </w:rPr>
          <w:t>Hình 2.14.</w:t>
        </w:r>
        <w:r w:rsidR="00432C93">
          <w:rPr>
            <w:rFonts w:asciiTheme="minorHAnsi" w:eastAsiaTheme="minorEastAsia" w:hAnsiTheme="minorHAnsi" w:cstheme="minorBidi"/>
            <w:noProof/>
            <w:sz w:val="22"/>
            <w:szCs w:val="22"/>
          </w:rPr>
          <w:tab/>
        </w:r>
        <w:r w:rsidR="00432C93" w:rsidRPr="002A1781">
          <w:rPr>
            <w:rStyle w:val="Hyperlink"/>
            <w:noProof/>
          </w:rPr>
          <w:t>Hàm thực hiện huấn luyện</w:t>
        </w:r>
        <w:r w:rsidR="00432C93">
          <w:rPr>
            <w:noProof/>
            <w:webHidden/>
          </w:rPr>
          <w:tab/>
        </w:r>
        <w:r w:rsidR="00432C93">
          <w:rPr>
            <w:noProof/>
            <w:webHidden/>
          </w:rPr>
          <w:fldChar w:fldCharType="begin"/>
        </w:r>
        <w:r w:rsidR="00432C93">
          <w:rPr>
            <w:noProof/>
            <w:webHidden/>
          </w:rPr>
          <w:instrText xml:space="preserve"> PAGEREF _Toc38785897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1A29FD2E" w14:textId="6BFE7245"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8" w:history="1">
        <w:r w:rsidR="00432C93" w:rsidRPr="002A1781">
          <w:rPr>
            <w:rStyle w:val="Hyperlink"/>
            <w:noProof/>
          </w:rPr>
          <w:t>Hình 2.15.</w:t>
        </w:r>
        <w:r w:rsidR="00432C93">
          <w:rPr>
            <w:rFonts w:asciiTheme="minorHAnsi" w:eastAsiaTheme="minorEastAsia" w:hAnsiTheme="minorHAnsi" w:cstheme="minorBidi"/>
            <w:noProof/>
            <w:sz w:val="22"/>
            <w:szCs w:val="22"/>
          </w:rPr>
          <w:tab/>
        </w:r>
        <w:r w:rsidR="00432C93" w:rsidRPr="002A1781">
          <w:rPr>
            <w:rStyle w:val="Hyperlink"/>
            <w:noProof/>
          </w:rPr>
          <w:t>Giai đoạn tiền encoder</w:t>
        </w:r>
        <w:r w:rsidR="00432C93">
          <w:rPr>
            <w:noProof/>
            <w:webHidden/>
          </w:rPr>
          <w:tab/>
        </w:r>
        <w:r w:rsidR="00432C93">
          <w:rPr>
            <w:noProof/>
            <w:webHidden/>
          </w:rPr>
          <w:fldChar w:fldCharType="begin"/>
        </w:r>
        <w:r w:rsidR="00432C93">
          <w:rPr>
            <w:noProof/>
            <w:webHidden/>
          </w:rPr>
          <w:instrText xml:space="preserve"> PAGEREF _Toc38785898 \h </w:instrText>
        </w:r>
        <w:r w:rsidR="00432C93">
          <w:rPr>
            <w:noProof/>
            <w:webHidden/>
          </w:rPr>
        </w:r>
        <w:r w:rsidR="00432C93">
          <w:rPr>
            <w:noProof/>
            <w:webHidden/>
          </w:rPr>
          <w:fldChar w:fldCharType="separate"/>
        </w:r>
        <w:r w:rsidR="00432C93">
          <w:rPr>
            <w:noProof/>
            <w:webHidden/>
          </w:rPr>
          <w:t>29</w:t>
        </w:r>
        <w:r w:rsidR="00432C93">
          <w:rPr>
            <w:noProof/>
            <w:webHidden/>
          </w:rPr>
          <w:fldChar w:fldCharType="end"/>
        </w:r>
      </w:hyperlink>
    </w:p>
    <w:p w14:paraId="57E2908C" w14:textId="496AE174"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899" w:history="1">
        <w:r w:rsidR="00432C93" w:rsidRPr="002A1781">
          <w:rPr>
            <w:rStyle w:val="Hyperlink"/>
            <w:noProof/>
          </w:rPr>
          <w:t>Hình 2.16.</w:t>
        </w:r>
        <w:r w:rsidR="00432C93">
          <w:rPr>
            <w:rFonts w:asciiTheme="minorHAnsi" w:eastAsiaTheme="minorEastAsia" w:hAnsiTheme="minorHAnsi" w:cstheme="minorBidi"/>
            <w:noProof/>
            <w:sz w:val="22"/>
            <w:szCs w:val="22"/>
          </w:rPr>
          <w:tab/>
        </w:r>
        <w:r w:rsidR="00432C93" w:rsidRPr="002A1781">
          <w:rPr>
            <w:rStyle w:val="Hyperlink"/>
            <w:noProof/>
          </w:rPr>
          <w:t>Giai đoạn chạy encoder</w:t>
        </w:r>
        <w:r w:rsidR="00432C93">
          <w:rPr>
            <w:noProof/>
            <w:webHidden/>
          </w:rPr>
          <w:tab/>
        </w:r>
        <w:r w:rsidR="00432C93">
          <w:rPr>
            <w:noProof/>
            <w:webHidden/>
          </w:rPr>
          <w:fldChar w:fldCharType="begin"/>
        </w:r>
        <w:r w:rsidR="00432C93">
          <w:rPr>
            <w:noProof/>
            <w:webHidden/>
          </w:rPr>
          <w:instrText xml:space="preserve"> PAGEREF _Toc38785899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29D02599" w14:textId="3DE42C26"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0" w:history="1">
        <w:r w:rsidR="00432C93" w:rsidRPr="002A1781">
          <w:rPr>
            <w:rStyle w:val="Hyperlink"/>
            <w:noProof/>
          </w:rPr>
          <w:t>Hình 2.17.</w:t>
        </w:r>
        <w:r w:rsidR="00432C93">
          <w:rPr>
            <w:rFonts w:asciiTheme="minorHAnsi" w:eastAsiaTheme="minorEastAsia" w:hAnsiTheme="minorHAnsi" w:cstheme="minorBidi"/>
            <w:noProof/>
            <w:sz w:val="22"/>
            <w:szCs w:val="22"/>
          </w:rPr>
          <w:tab/>
        </w:r>
        <w:r w:rsidR="00432C93" w:rsidRPr="002A1781">
          <w:rPr>
            <w:rStyle w:val="Hyperlink"/>
            <w:noProof/>
          </w:rPr>
          <w:t>Giai đoạn hậu encoder và tiền decoder</w:t>
        </w:r>
        <w:r w:rsidR="00432C93">
          <w:rPr>
            <w:noProof/>
            <w:webHidden/>
          </w:rPr>
          <w:tab/>
        </w:r>
        <w:r w:rsidR="00432C93">
          <w:rPr>
            <w:noProof/>
            <w:webHidden/>
          </w:rPr>
          <w:fldChar w:fldCharType="begin"/>
        </w:r>
        <w:r w:rsidR="00432C93">
          <w:rPr>
            <w:noProof/>
            <w:webHidden/>
          </w:rPr>
          <w:instrText xml:space="preserve"> PAGEREF _Toc38785900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313F3726" w14:textId="112036B9"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1" w:history="1">
        <w:r w:rsidR="00432C93" w:rsidRPr="002A1781">
          <w:rPr>
            <w:rStyle w:val="Hyperlink"/>
            <w:noProof/>
          </w:rPr>
          <w:t>Hình 2.18.</w:t>
        </w:r>
        <w:r w:rsidR="00432C93">
          <w:rPr>
            <w:rFonts w:asciiTheme="minorHAnsi" w:eastAsiaTheme="minorEastAsia" w:hAnsiTheme="minorHAnsi" w:cstheme="minorBidi"/>
            <w:noProof/>
            <w:sz w:val="22"/>
            <w:szCs w:val="22"/>
          </w:rPr>
          <w:tab/>
        </w:r>
        <w:r w:rsidR="00432C93" w:rsidRPr="002A1781">
          <w:rPr>
            <w:rStyle w:val="Hyperlink"/>
            <w:noProof/>
          </w:rPr>
          <w:t>Giai đoạn chạy decoder</w:t>
        </w:r>
        <w:r w:rsidR="00432C93">
          <w:rPr>
            <w:noProof/>
            <w:webHidden/>
          </w:rPr>
          <w:tab/>
        </w:r>
        <w:r w:rsidR="00432C93">
          <w:rPr>
            <w:noProof/>
            <w:webHidden/>
          </w:rPr>
          <w:fldChar w:fldCharType="begin"/>
        </w:r>
        <w:r w:rsidR="00432C93">
          <w:rPr>
            <w:noProof/>
            <w:webHidden/>
          </w:rPr>
          <w:instrText xml:space="preserve"> PAGEREF _Toc38785901 \h </w:instrText>
        </w:r>
        <w:r w:rsidR="00432C93">
          <w:rPr>
            <w:noProof/>
            <w:webHidden/>
          </w:rPr>
        </w:r>
        <w:r w:rsidR="00432C93">
          <w:rPr>
            <w:noProof/>
            <w:webHidden/>
          </w:rPr>
          <w:fldChar w:fldCharType="separate"/>
        </w:r>
        <w:r w:rsidR="00432C93">
          <w:rPr>
            <w:noProof/>
            <w:webHidden/>
          </w:rPr>
          <w:t>30</w:t>
        </w:r>
        <w:r w:rsidR="00432C93">
          <w:rPr>
            <w:noProof/>
            <w:webHidden/>
          </w:rPr>
          <w:fldChar w:fldCharType="end"/>
        </w:r>
      </w:hyperlink>
    </w:p>
    <w:p w14:paraId="61337B1A" w14:textId="01193CB7"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2" w:history="1">
        <w:r w:rsidR="00432C93" w:rsidRPr="002A1781">
          <w:rPr>
            <w:rStyle w:val="Hyperlink"/>
            <w:noProof/>
          </w:rPr>
          <w:t>Hình 2.19.</w:t>
        </w:r>
        <w:r w:rsidR="00432C93">
          <w:rPr>
            <w:rFonts w:asciiTheme="minorHAnsi" w:eastAsiaTheme="minorEastAsia" w:hAnsiTheme="minorHAnsi" w:cstheme="minorBidi"/>
            <w:noProof/>
            <w:sz w:val="22"/>
            <w:szCs w:val="22"/>
          </w:rPr>
          <w:tab/>
        </w:r>
        <w:r w:rsidR="00432C93" w:rsidRPr="002A1781">
          <w:rPr>
            <w:rStyle w:val="Hyperlink"/>
            <w:noProof/>
          </w:rPr>
          <w:t>Giai đoạn hậu decoder</w:t>
        </w:r>
        <w:r w:rsidR="00432C93">
          <w:rPr>
            <w:noProof/>
            <w:webHidden/>
          </w:rPr>
          <w:tab/>
        </w:r>
        <w:r w:rsidR="00432C93">
          <w:rPr>
            <w:noProof/>
            <w:webHidden/>
          </w:rPr>
          <w:fldChar w:fldCharType="begin"/>
        </w:r>
        <w:r w:rsidR="00432C93">
          <w:rPr>
            <w:noProof/>
            <w:webHidden/>
          </w:rPr>
          <w:instrText xml:space="preserve"> PAGEREF _Toc38785902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F068D88" w14:textId="41C806D3"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3" w:history="1">
        <w:r w:rsidR="00432C93" w:rsidRPr="002A1781">
          <w:rPr>
            <w:rStyle w:val="Hyperlink"/>
            <w:noProof/>
          </w:rPr>
          <w:t>Hình 2.20.</w:t>
        </w:r>
        <w:r w:rsidR="00432C93">
          <w:rPr>
            <w:rFonts w:asciiTheme="minorHAnsi" w:eastAsiaTheme="minorEastAsia" w:hAnsiTheme="minorHAnsi" w:cstheme="minorBidi"/>
            <w:noProof/>
            <w:sz w:val="22"/>
            <w:szCs w:val="22"/>
          </w:rPr>
          <w:tab/>
        </w:r>
        <w:r w:rsidR="00432C93" w:rsidRPr="002A1781">
          <w:rPr>
            <w:rStyle w:val="Hyperlink"/>
            <w:noProof/>
          </w:rPr>
          <w:t>Hàm thông báo lượng thời gian chương trình đã và đang chạy</w:t>
        </w:r>
        <w:r w:rsidR="00432C93">
          <w:rPr>
            <w:noProof/>
            <w:webHidden/>
          </w:rPr>
          <w:tab/>
        </w:r>
        <w:r w:rsidR="00432C93">
          <w:rPr>
            <w:noProof/>
            <w:webHidden/>
          </w:rPr>
          <w:fldChar w:fldCharType="begin"/>
        </w:r>
        <w:r w:rsidR="00432C93">
          <w:rPr>
            <w:noProof/>
            <w:webHidden/>
          </w:rPr>
          <w:instrText xml:space="preserve"> PAGEREF _Toc38785903 \h </w:instrText>
        </w:r>
        <w:r w:rsidR="00432C93">
          <w:rPr>
            <w:noProof/>
            <w:webHidden/>
          </w:rPr>
        </w:r>
        <w:r w:rsidR="00432C93">
          <w:rPr>
            <w:noProof/>
            <w:webHidden/>
          </w:rPr>
          <w:fldChar w:fldCharType="separate"/>
        </w:r>
        <w:r w:rsidR="00432C93">
          <w:rPr>
            <w:noProof/>
            <w:webHidden/>
          </w:rPr>
          <w:t>31</w:t>
        </w:r>
        <w:r w:rsidR="00432C93">
          <w:rPr>
            <w:noProof/>
            <w:webHidden/>
          </w:rPr>
          <w:fldChar w:fldCharType="end"/>
        </w:r>
      </w:hyperlink>
    </w:p>
    <w:p w14:paraId="09706244" w14:textId="159D2DE3"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4" w:history="1">
        <w:r w:rsidR="00432C93" w:rsidRPr="002A1781">
          <w:rPr>
            <w:rStyle w:val="Hyperlink"/>
            <w:noProof/>
          </w:rPr>
          <w:t>Hình 2.21.</w:t>
        </w:r>
        <w:r w:rsidR="00432C93">
          <w:rPr>
            <w:rFonts w:asciiTheme="minorHAnsi" w:eastAsiaTheme="minorEastAsia" w:hAnsiTheme="minorHAnsi" w:cstheme="minorBidi"/>
            <w:noProof/>
            <w:sz w:val="22"/>
            <w:szCs w:val="22"/>
          </w:rPr>
          <w:tab/>
        </w:r>
        <w:r w:rsidR="00432C93" w:rsidRPr="002A1781">
          <w:rPr>
            <w:rStyle w:val="Hyperlink"/>
            <w:noProof/>
          </w:rPr>
          <w:t>Hàm vẽ biểu đồ thay đổi của giá trị loss</w:t>
        </w:r>
        <w:r w:rsidR="00432C93">
          <w:rPr>
            <w:noProof/>
            <w:webHidden/>
          </w:rPr>
          <w:tab/>
        </w:r>
        <w:r w:rsidR="00432C93">
          <w:rPr>
            <w:noProof/>
            <w:webHidden/>
          </w:rPr>
          <w:fldChar w:fldCharType="begin"/>
        </w:r>
        <w:r w:rsidR="00432C93">
          <w:rPr>
            <w:noProof/>
            <w:webHidden/>
          </w:rPr>
          <w:instrText xml:space="preserve"> PAGEREF _Toc38785904 \h </w:instrText>
        </w:r>
        <w:r w:rsidR="00432C93">
          <w:rPr>
            <w:noProof/>
            <w:webHidden/>
          </w:rPr>
        </w:r>
        <w:r w:rsidR="00432C93">
          <w:rPr>
            <w:noProof/>
            <w:webHidden/>
          </w:rPr>
          <w:fldChar w:fldCharType="separate"/>
        </w:r>
        <w:r w:rsidR="00432C93">
          <w:rPr>
            <w:noProof/>
            <w:webHidden/>
          </w:rPr>
          <w:t>32</w:t>
        </w:r>
        <w:r w:rsidR="00432C93">
          <w:rPr>
            <w:noProof/>
            <w:webHidden/>
          </w:rPr>
          <w:fldChar w:fldCharType="end"/>
        </w:r>
      </w:hyperlink>
    </w:p>
    <w:p w14:paraId="37768599" w14:textId="74D32672"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5" w:history="1">
        <w:r w:rsidR="00432C93" w:rsidRPr="002A1781">
          <w:rPr>
            <w:rStyle w:val="Hyperlink"/>
            <w:noProof/>
          </w:rPr>
          <w:t>Hình 2.22.</w:t>
        </w:r>
        <w:r w:rsidR="00432C93">
          <w:rPr>
            <w:rFonts w:asciiTheme="minorHAnsi" w:eastAsiaTheme="minorEastAsia" w:hAnsiTheme="minorHAnsi" w:cstheme="minorBidi"/>
            <w:noProof/>
            <w:sz w:val="22"/>
            <w:szCs w:val="22"/>
          </w:rPr>
          <w:tab/>
        </w:r>
        <w:r w:rsidR="00432C93" w:rsidRPr="002A1781">
          <w:rPr>
            <w:rStyle w:val="Hyperlink"/>
            <w:noProof/>
          </w:rPr>
          <w:t>Hàm huấn luyện tổng quát</w:t>
        </w:r>
        <w:r w:rsidR="00432C93">
          <w:rPr>
            <w:noProof/>
            <w:webHidden/>
          </w:rPr>
          <w:tab/>
        </w:r>
        <w:r w:rsidR="00432C93">
          <w:rPr>
            <w:noProof/>
            <w:webHidden/>
          </w:rPr>
          <w:fldChar w:fldCharType="begin"/>
        </w:r>
        <w:r w:rsidR="00432C93">
          <w:rPr>
            <w:noProof/>
            <w:webHidden/>
          </w:rPr>
          <w:instrText xml:space="preserve"> PAGEREF _Toc38785905 \h </w:instrText>
        </w:r>
        <w:r w:rsidR="00432C93">
          <w:rPr>
            <w:noProof/>
            <w:webHidden/>
          </w:rPr>
        </w:r>
        <w:r w:rsidR="00432C93">
          <w:rPr>
            <w:noProof/>
            <w:webHidden/>
          </w:rPr>
          <w:fldChar w:fldCharType="separate"/>
        </w:r>
        <w:r w:rsidR="00432C93">
          <w:rPr>
            <w:noProof/>
            <w:webHidden/>
          </w:rPr>
          <w:t>33</w:t>
        </w:r>
        <w:r w:rsidR="00432C93">
          <w:rPr>
            <w:noProof/>
            <w:webHidden/>
          </w:rPr>
          <w:fldChar w:fldCharType="end"/>
        </w:r>
      </w:hyperlink>
    </w:p>
    <w:p w14:paraId="58F00F94" w14:textId="103EE014"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6" w:history="1">
        <w:r w:rsidR="00432C93" w:rsidRPr="002A1781">
          <w:rPr>
            <w:rStyle w:val="Hyperlink"/>
            <w:noProof/>
          </w:rPr>
          <w:t>Hình 2.23.</w:t>
        </w:r>
        <w:r w:rsidR="00432C93">
          <w:rPr>
            <w:rFonts w:asciiTheme="minorHAnsi" w:eastAsiaTheme="minorEastAsia" w:hAnsiTheme="minorHAnsi" w:cstheme="minorBidi"/>
            <w:noProof/>
            <w:sz w:val="22"/>
            <w:szCs w:val="22"/>
          </w:rPr>
          <w:tab/>
        </w:r>
        <w:r w:rsidR="00432C93" w:rsidRPr="002A1781">
          <w:rPr>
            <w:rStyle w:val="Hyperlink"/>
            <w:noProof/>
          </w:rPr>
          <w:t>Hàm thực hiện đánh giá</w:t>
        </w:r>
        <w:r w:rsidR="00432C93">
          <w:rPr>
            <w:noProof/>
            <w:webHidden/>
          </w:rPr>
          <w:tab/>
        </w:r>
        <w:r w:rsidR="00432C93">
          <w:rPr>
            <w:noProof/>
            <w:webHidden/>
          </w:rPr>
          <w:fldChar w:fldCharType="begin"/>
        </w:r>
        <w:r w:rsidR="00432C93">
          <w:rPr>
            <w:noProof/>
            <w:webHidden/>
          </w:rPr>
          <w:instrText xml:space="preserve"> PAGEREF _Toc38785906 \h </w:instrText>
        </w:r>
        <w:r w:rsidR="00432C93">
          <w:rPr>
            <w:noProof/>
            <w:webHidden/>
          </w:rPr>
        </w:r>
        <w:r w:rsidR="00432C93">
          <w:rPr>
            <w:noProof/>
            <w:webHidden/>
          </w:rPr>
          <w:fldChar w:fldCharType="separate"/>
        </w:r>
        <w:r w:rsidR="00432C93">
          <w:rPr>
            <w:noProof/>
            <w:webHidden/>
          </w:rPr>
          <w:t>34</w:t>
        </w:r>
        <w:r w:rsidR="00432C93">
          <w:rPr>
            <w:noProof/>
            <w:webHidden/>
          </w:rPr>
          <w:fldChar w:fldCharType="end"/>
        </w:r>
      </w:hyperlink>
    </w:p>
    <w:p w14:paraId="0C92882C" w14:textId="15FAB591"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7" w:history="1">
        <w:r w:rsidR="00432C93" w:rsidRPr="002A1781">
          <w:rPr>
            <w:rStyle w:val="Hyperlink"/>
            <w:noProof/>
          </w:rPr>
          <w:t>Hình 2.24.</w:t>
        </w:r>
        <w:r w:rsidR="00432C93">
          <w:rPr>
            <w:rFonts w:asciiTheme="minorHAnsi" w:eastAsiaTheme="minorEastAsia" w:hAnsiTheme="minorHAnsi" w:cstheme="minorBidi"/>
            <w:noProof/>
            <w:sz w:val="22"/>
            <w:szCs w:val="22"/>
          </w:rPr>
          <w:tab/>
        </w:r>
        <w:r w:rsidR="00432C93" w:rsidRPr="002A1781">
          <w:rPr>
            <w:rStyle w:val="Hyperlink"/>
            <w:noProof/>
          </w:rPr>
          <w:t>Hàm thực hiện chọn đánh giá ngẫu nhiên</w:t>
        </w:r>
        <w:r w:rsidR="00432C93">
          <w:rPr>
            <w:noProof/>
            <w:webHidden/>
          </w:rPr>
          <w:tab/>
        </w:r>
        <w:r w:rsidR="00432C93">
          <w:rPr>
            <w:noProof/>
            <w:webHidden/>
          </w:rPr>
          <w:fldChar w:fldCharType="begin"/>
        </w:r>
        <w:r w:rsidR="00432C93">
          <w:rPr>
            <w:noProof/>
            <w:webHidden/>
          </w:rPr>
          <w:instrText xml:space="preserve"> PAGEREF _Toc38785907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6C7EA692" w14:textId="00B28659"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8" w:history="1">
        <w:r w:rsidR="00432C93" w:rsidRPr="002A1781">
          <w:rPr>
            <w:rStyle w:val="Hyperlink"/>
            <w:noProof/>
          </w:rPr>
          <w:t>Hình 2.25.</w:t>
        </w:r>
        <w:r w:rsidR="00432C93">
          <w:rPr>
            <w:rFonts w:asciiTheme="minorHAnsi" w:eastAsiaTheme="minorEastAsia" w:hAnsiTheme="minorHAnsi" w:cstheme="minorBidi"/>
            <w:noProof/>
            <w:sz w:val="22"/>
            <w:szCs w:val="22"/>
          </w:rPr>
          <w:tab/>
        </w:r>
        <w:r w:rsidR="00432C93" w:rsidRPr="002A1781">
          <w:rPr>
            <w:rStyle w:val="Hyperlink"/>
            <w:noProof/>
          </w:rPr>
          <w:t>Các hàm phục vụ trình bày kết quả</w:t>
        </w:r>
        <w:r w:rsidR="00432C93">
          <w:rPr>
            <w:noProof/>
            <w:webHidden/>
          </w:rPr>
          <w:tab/>
        </w:r>
        <w:r w:rsidR="00432C93">
          <w:rPr>
            <w:noProof/>
            <w:webHidden/>
          </w:rPr>
          <w:fldChar w:fldCharType="begin"/>
        </w:r>
        <w:r w:rsidR="00432C93">
          <w:rPr>
            <w:noProof/>
            <w:webHidden/>
          </w:rPr>
          <w:instrText xml:space="preserve"> PAGEREF _Toc38785908 \h </w:instrText>
        </w:r>
        <w:r w:rsidR="00432C93">
          <w:rPr>
            <w:noProof/>
            <w:webHidden/>
          </w:rPr>
        </w:r>
        <w:r w:rsidR="00432C93">
          <w:rPr>
            <w:noProof/>
            <w:webHidden/>
          </w:rPr>
          <w:fldChar w:fldCharType="separate"/>
        </w:r>
        <w:r w:rsidR="00432C93">
          <w:rPr>
            <w:noProof/>
            <w:webHidden/>
          </w:rPr>
          <w:t>35</w:t>
        </w:r>
        <w:r w:rsidR="00432C93">
          <w:rPr>
            <w:noProof/>
            <w:webHidden/>
          </w:rPr>
          <w:fldChar w:fldCharType="end"/>
        </w:r>
      </w:hyperlink>
    </w:p>
    <w:p w14:paraId="51C91DC8" w14:textId="67A962E1"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09" w:history="1">
        <w:r w:rsidR="00432C93" w:rsidRPr="002A1781">
          <w:rPr>
            <w:rStyle w:val="Hyperlink"/>
            <w:noProof/>
          </w:rPr>
          <w:t>Hình 2.26.</w:t>
        </w:r>
        <w:r w:rsidR="00432C93">
          <w:rPr>
            <w:rFonts w:asciiTheme="minorHAnsi" w:eastAsiaTheme="minorEastAsia" w:hAnsiTheme="minorHAnsi" w:cstheme="minorBidi"/>
            <w:noProof/>
            <w:sz w:val="22"/>
            <w:szCs w:val="22"/>
          </w:rPr>
          <w:tab/>
        </w:r>
        <w:r w:rsidR="00432C93" w:rsidRPr="002A1781">
          <w:rPr>
            <w:rStyle w:val="Hyperlink"/>
            <w:noProof/>
          </w:rPr>
          <w:t>Tiến hành huấn luyện mô hình</w:t>
        </w:r>
        <w:r w:rsidR="00432C93">
          <w:rPr>
            <w:noProof/>
            <w:webHidden/>
          </w:rPr>
          <w:tab/>
        </w:r>
        <w:r w:rsidR="00432C93">
          <w:rPr>
            <w:noProof/>
            <w:webHidden/>
          </w:rPr>
          <w:fldChar w:fldCharType="begin"/>
        </w:r>
        <w:r w:rsidR="00432C93">
          <w:rPr>
            <w:noProof/>
            <w:webHidden/>
          </w:rPr>
          <w:instrText xml:space="preserve"> PAGEREF _Toc38785909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886D7B" w14:textId="4FA34AA0"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10" w:history="1">
        <w:r w:rsidR="00432C93" w:rsidRPr="002A1781">
          <w:rPr>
            <w:rStyle w:val="Hyperlink"/>
            <w:noProof/>
          </w:rPr>
          <w:t>Hình 2.27.</w:t>
        </w:r>
        <w:r w:rsidR="00432C93">
          <w:rPr>
            <w:rFonts w:asciiTheme="minorHAnsi" w:eastAsiaTheme="minorEastAsia" w:hAnsiTheme="minorHAnsi" w:cstheme="minorBidi"/>
            <w:noProof/>
            <w:sz w:val="22"/>
            <w:szCs w:val="22"/>
          </w:rPr>
          <w:tab/>
        </w:r>
        <w:r w:rsidR="00432C93" w:rsidRPr="002A1781">
          <w:rPr>
            <w:rStyle w:val="Hyperlink"/>
            <w:noProof/>
          </w:rPr>
          <w:t>Kết quả của từng đợt huấn luyện</w:t>
        </w:r>
        <w:r w:rsidR="00432C93">
          <w:rPr>
            <w:noProof/>
            <w:webHidden/>
          </w:rPr>
          <w:tab/>
        </w:r>
        <w:r w:rsidR="00432C93">
          <w:rPr>
            <w:noProof/>
            <w:webHidden/>
          </w:rPr>
          <w:fldChar w:fldCharType="begin"/>
        </w:r>
        <w:r w:rsidR="00432C93">
          <w:rPr>
            <w:noProof/>
            <w:webHidden/>
          </w:rPr>
          <w:instrText xml:space="preserve"> PAGEREF _Toc38785910 \h </w:instrText>
        </w:r>
        <w:r w:rsidR="00432C93">
          <w:rPr>
            <w:noProof/>
            <w:webHidden/>
          </w:rPr>
        </w:r>
        <w:r w:rsidR="00432C93">
          <w:rPr>
            <w:noProof/>
            <w:webHidden/>
          </w:rPr>
          <w:fldChar w:fldCharType="separate"/>
        </w:r>
        <w:r w:rsidR="00432C93">
          <w:rPr>
            <w:noProof/>
            <w:webHidden/>
          </w:rPr>
          <w:t>36</w:t>
        </w:r>
        <w:r w:rsidR="00432C93">
          <w:rPr>
            <w:noProof/>
            <w:webHidden/>
          </w:rPr>
          <w:fldChar w:fldCharType="end"/>
        </w:r>
      </w:hyperlink>
    </w:p>
    <w:p w14:paraId="2BDCC9C6" w14:textId="6EF8113C"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11" w:history="1">
        <w:r w:rsidR="00432C93" w:rsidRPr="002A1781">
          <w:rPr>
            <w:rStyle w:val="Hyperlink"/>
            <w:noProof/>
          </w:rPr>
          <w:t>Hình 2.28.</w:t>
        </w:r>
        <w:r w:rsidR="00432C93">
          <w:rPr>
            <w:rFonts w:asciiTheme="minorHAnsi" w:eastAsiaTheme="minorEastAsia" w:hAnsiTheme="minorHAnsi" w:cstheme="minorBidi"/>
            <w:noProof/>
            <w:sz w:val="22"/>
            <w:szCs w:val="22"/>
          </w:rPr>
          <w:tab/>
        </w:r>
        <w:r w:rsidR="00432C93" w:rsidRPr="002A1781">
          <w:rPr>
            <w:rStyle w:val="Hyperlink"/>
            <w:noProof/>
          </w:rPr>
          <w:t>Chạy thử 1 câu ví dụ</w:t>
        </w:r>
        <w:r w:rsidR="00432C93">
          <w:rPr>
            <w:noProof/>
            <w:webHidden/>
          </w:rPr>
          <w:tab/>
        </w:r>
        <w:r w:rsidR="00432C93">
          <w:rPr>
            <w:noProof/>
            <w:webHidden/>
          </w:rPr>
          <w:fldChar w:fldCharType="begin"/>
        </w:r>
        <w:r w:rsidR="00432C93">
          <w:rPr>
            <w:noProof/>
            <w:webHidden/>
          </w:rPr>
          <w:instrText xml:space="preserve"> PAGEREF _Toc38785911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50356C59" w14:textId="21062BF7" w:rsidR="00432C93" w:rsidRDefault="0066501F">
      <w:pPr>
        <w:pStyle w:val="TOC1"/>
        <w:tabs>
          <w:tab w:val="left" w:pos="1440"/>
          <w:tab w:val="right" w:leader="dot" w:pos="8778"/>
        </w:tabs>
        <w:rPr>
          <w:rFonts w:asciiTheme="minorHAnsi" w:eastAsiaTheme="minorEastAsia" w:hAnsiTheme="minorHAnsi" w:cstheme="minorBidi"/>
          <w:noProof/>
          <w:sz w:val="22"/>
          <w:szCs w:val="22"/>
        </w:rPr>
      </w:pPr>
      <w:hyperlink w:anchor="_Toc38785912" w:history="1">
        <w:r w:rsidR="00432C93" w:rsidRPr="002A1781">
          <w:rPr>
            <w:rStyle w:val="Hyperlink"/>
            <w:noProof/>
          </w:rPr>
          <w:t>Hình 2.29.</w:t>
        </w:r>
        <w:r w:rsidR="00432C93">
          <w:rPr>
            <w:rFonts w:asciiTheme="minorHAnsi" w:eastAsiaTheme="minorEastAsia" w:hAnsiTheme="minorHAnsi" w:cstheme="minorBidi"/>
            <w:noProof/>
            <w:sz w:val="22"/>
            <w:szCs w:val="22"/>
          </w:rPr>
          <w:tab/>
        </w:r>
        <w:r w:rsidR="00432C93" w:rsidRPr="002A1781">
          <w:rPr>
            <w:rStyle w:val="Hyperlink"/>
            <w:noProof/>
          </w:rPr>
          <w:t>Kết quả chạy thử 1 câu ví dụ</w:t>
        </w:r>
        <w:r w:rsidR="00432C93">
          <w:rPr>
            <w:noProof/>
            <w:webHidden/>
          </w:rPr>
          <w:tab/>
        </w:r>
        <w:r w:rsidR="00432C93">
          <w:rPr>
            <w:noProof/>
            <w:webHidden/>
          </w:rPr>
          <w:fldChar w:fldCharType="begin"/>
        </w:r>
        <w:r w:rsidR="00432C93">
          <w:rPr>
            <w:noProof/>
            <w:webHidden/>
          </w:rPr>
          <w:instrText xml:space="preserve"> PAGEREF _Toc38785912 \h </w:instrText>
        </w:r>
        <w:r w:rsidR="00432C93">
          <w:rPr>
            <w:noProof/>
            <w:webHidden/>
          </w:rPr>
        </w:r>
        <w:r w:rsidR="00432C93">
          <w:rPr>
            <w:noProof/>
            <w:webHidden/>
          </w:rPr>
          <w:fldChar w:fldCharType="separate"/>
        </w:r>
        <w:r w:rsidR="00432C93">
          <w:rPr>
            <w:noProof/>
            <w:webHidden/>
          </w:rPr>
          <w:t>37</w:t>
        </w:r>
        <w:r w:rsidR="00432C93">
          <w:rPr>
            <w:noProof/>
            <w:webHidden/>
          </w:rPr>
          <w:fldChar w:fldCharType="end"/>
        </w:r>
      </w:hyperlink>
    </w:p>
    <w:p w14:paraId="05CA4440" w14:textId="2D459AEC" w:rsidR="009D1F54" w:rsidRDefault="009D1F54" w:rsidP="00DC2276">
      <w:pPr>
        <w:rPr>
          <w:b/>
          <w:sz w:val="28"/>
        </w:rPr>
      </w:pPr>
      <w:r>
        <w:rPr>
          <w:b/>
          <w:sz w:val="28"/>
        </w:rPr>
        <w:fldChar w:fldCharType="end"/>
      </w:r>
    </w:p>
    <w:p w14:paraId="4813251B" w14:textId="218352AE" w:rsidR="009D1F54" w:rsidRDefault="009D1F54" w:rsidP="00DC2276">
      <w:pPr>
        <w:rPr>
          <w:b/>
          <w:sz w:val="28"/>
        </w:rPr>
      </w:pPr>
    </w:p>
    <w:p w14:paraId="460796D5" w14:textId="2CDE3FAA" w:rsidR="009D1F54" w:rsidRDefault="009D1F54" w:rsidP="00DC2276">
      <w:pPr>
        <w:rPr>
          <w:b/>
          <w:sz w:val="28"/>
        </w:rPr>
      </w:pPr>
    </w:p>
    <w:p w14:paraId="653D3AA4" w14:textId="013ABF9E" w:rsidR="009D1F54" w:rsidRDefault="009D1F54" w:rsidP="00DC2276">
      <w:pPr>
        <w:rPr>
          <w:b/>
          <w:sz w:val="28"/>
        </w:rPr>
      </w:pPr>
    </w:p>
    <w:p w14:paraId="45D5BE68" w14:textId="5719757B" w:rsidR="009D1F54" w:rsidRDefault="009D1F54" w:rsidP="00DC2276">
      <w:pPr>
        <w:rPr>
          <w:b/>
          <w:sz w:val="28"/>
        </w:rPr>
      </w:pPr>
    </w:p>
    <w:p w14:paraId="06BCDE22" w14:textId="61BA02FA" w:rsidR="009D1F54" w:rsidRDefault="009D1F54" w:rsidP="00DC2276">
      <w:pPr>
        <w:rPr>
          <w:b/>
          <w:sz w:val="28"/>
        </w:rPr>
      </w:pPr>
    </w:p>
    <w:p w14:paraId="6EE1D7A5" w14:textId="182BFC18" w:rsidR="009D1F54" w:rsidRDefault="009D1F54" w:rsidP="00DC2276">
      <w:pPr>
        <w:rPr>
          <w:b/>
          <w:sz w:val="28"/>
        </w:rPr>
      </w:pPr>
    </w:p>
    <w:p w14:paraId="0E968FCC" w14:textId="685BD91C" w:rsidR="009D1F54" w:rsidRDefault="009D1F54" w:rsidP="00DC2276">
      <w:pPr>
        <w:rPr>
          <w:b/>
          <w:sz w:val="28"/>
        </w:rPr>
      </w:pPr>
    </w:p>
    <w:p w14:paraId="26A4F11F" w14:textId="6265F093" w:rsidR="00BB6A10" w:rsidRDefault="00BB6A10" w:rsidP="00DC2276">
      <w:pPr>
        <w:rPr>
          <w:b/>
          <w:sz w:val="28"/>
        </w:rPr>
      </w:pPr>
    </w:p>
    <w:p w14:paraId="7BCB246B" w14:textId="2210ACBA" w:rsidR="00BB6A10" w:rsidRDefault="00BB6A10" w:rsidP="00DC2276">
      <w:pPr>
        <w:rPr>
          <w:b/>
          <w:sz w:val="28"/>
        </w:rPr>
      </w:pPr>
    </w:p>
    <w:p w14:paraId="74BF108B" w14:textId="63A41761" w:rsidR="00BB6A10" w:rsidRDefault="00BB6A10" w:rsidP="00DC2276">
      <w:pPr>
        <w:rPr>
          <w:b/>
          <w:sz w:val="28"/>
        </w:rPr>
      </w:pPr>
    </w:p>
    <w:p w14:paraId="2921D502" w14:textId="6B78E596" w:rsidR="00BB6A10" w:rsidRDefault="00BB6A10" w:rsidP="00DC2276">
      <w:pPr>
        <w:rPr>
          <w:b/>
          <w:sz w:val="28"/>
        </w:rPr>
      </w:pPr>
    </w:p>
    <w:p w14:paraId="180C8CE7" w14:textId="555E6CAE" w:rsidR="00BB6A10" w:rsidRDefault="00BB6A10" w:rsidP="00DC2276">
      <w:pPr>
        <w:rPr>
          <w:b/>
          <w:sz w:val="28"/>
        </w:rPr>
      </w:pPr>
    </w:p>
    <w:p w14:paraId="227C2B87" w14:textId="1061894E" w:rsidR="00BB6A10" w:rsidRDefault="00BB6A10" w:rsidP="00DC2276">
      <w:pPr>
        <w:rPr>
          <w:b/>
          <w:sz w:val="28"/>
        </w:rPr>
      </w:pPr>
    </w:p>
    <w:p w14:paraId="08DD206C" w14:textId="0F691BB2" w:rsidR="00BB6A10" w:rsidRDefault="00BB6A10" w:rsidP="00DC2276">
      <w:pPr>
        <w:rPr>
          <w:b/>
          <w:sz w:val="28"/>
        </w:rPr>
      </w:pPr>
    </w:p>
    <w:p w14:paraId="4E5834FC" w14:textId="5814B7CB" w:rsidR="00BB6A10" w:rsidRDefault="00BB6A10" w:rsidP="00DC2276">
      <w:pPr>
        <w:rPr>
          <w:b/>
          <w:sz w:val="28"/>
        </w:rPr>
      </w:pPr>
    </w:p>
    <w:p w14:paraId="2DDBBFFD" w14:textId="02CC0825" w:rsidR="00BB6A10" w:rsidRDefault="00BB6A10" w:rsidP="00DC2276">
      <w:pPr>
        <w:rPr>
          <w:b/>
          <w:sz w:val="28"/>
        </w:rPr>
      </w:pPr>
    </w:p>
    <w:p w14:paraId="6861160E" w14:textId="5AC017FD" w:rsidR="00BB6A10" w:rsidRDefault="00BB6A10" w:rsidP="00DC2276">
      <w:pPr>
        <w:rPr>
          <w:b/>
          <w:sz w:val="28"/>
        </w:rPr>
      </w:pPr>
    </w:p>
    <w:p w14:paraId="0C600F9F" w14:textId="4024025D" w:rsidR="00BB6A10" w:rsidRDefault="00BB6A10" w:rsidP="00DC2276">
      <w:pPr>
        <w:rPr>
          <w:b/>
          <w:sz w:val="28"/>
        </w:rPr>
      </w:pPr>
    </w:p>
    <w:p w14:paraId="528EE243" w14:textId="77777777" w:rsidR="00BB6A10" w:rsidRDefault="00BB6A10" w:rsidP="00DC2276">
      <w:pPr>
        <w:rPr>
          <w:b/>
          <w:sz w:val="28"/>
        </w:rPr>
      </w:pPr>
    </w:p>
    <w:p w14:paraId="0CA00441" w14:textId="645D6E7E" w:rsidR="00D91155" w:rsidRDefault="00D91155" w:rsidP="00D14287">
      <w:pPr>
        <w:pStyle w:val="Chng"/>
      </w:pPr>
      <w:bookmarkStart w:id="2" w:name="_Toc38785915"/>
      <w:r>
        <w:t xml:space="preserve">CHƯƠNG 1: </w:t>
      </w:r>
      <w:r w:rsidR="007100B9">
        <w:t>DỊCH MÁY</w:t>
      </w:r>
      <w:r w:rsidR="00CE6B12">
        <w:t xml:space="preserve"> NEURAL</w:t>
      </w:r>
      <w:bookmarkEnd w:id="2"/>
    </w:p>
    <w:p w14:paraId="0E96DAFA" w14:textId="58C0B03C" w:rsidR="00CF1A50" w:rsidRDefault="00CF1A50" w:rsidP="00CF1A50">
      <w:pPr>
        <w:pStyle w:val="Nidungvnbn"/>
        <w:tabs>
          <w:tab w:val="center" w:pos="4754"/>
        </w:tabs>
      </w:pPr>
      <w:r>
        <w:t>Dịch máy là công cụ giúp chúng ta thực hiện việc dịch một cách tự động từ một ngữ này sang một ngôn ngữ khác.</w:t>
      </w:r>
    </w:p>
    <w:p w14:paraId="5E914DFA" w14:textId="58397153" w:rsidR="007100B9" w:rsidRDefault="00CF1A50" w:rsidP="00CF1A50">
      <w:pPr>
        <w:pStyle w:val="Nidungvnbn"/>
        <w:tabs>
          <w:tab w:val="center" w:pos="4754"/>
        </w:tabs>
      </w:pPr>
      <w:r>
        <w:t>Dịch máy d</w:t>
      </w:r>
      <w:r w:rsidR="007100B9">
        <w:t>ựa trên mạng neural (dịch máy neural) là một mô hình dịch máy mà trong đó có sử dụng</w:t>
      </w:r>
      <w:r w:rsidR="00D116C2">
        <w:t xml:space="preserve"> các</w:t>
      </w:r>
      <w:r w:rsidR="007100B9">
        <w:t xml:space="preserve"> hệ thống mạng neural</w:t>
      </w:r>
      <w:r>
        <w:t xml:space="preserve">. Các mô hình dịch máy </w:t>
      </w:r>
      <w:r w:rsidR="007100B9">
        <w:t>neural</w:t>
      </w:r>
      <w:r>
        <w:t xml:space="preserve"> </w:t>
      </w:r>
      <w:r w:rsidR="007100B9">
        <w:t>có cấu trúc</w:t>
      </w:r>
      <w:r>
        <w:t xml:space="preserve"> gồm</w:t>
      </w:r>
      <w:r w:rsidR="0010074D">
        <w:t xml:space="preserve"> 2</w:t>
      </w:r>
      <w:r w:rsidR="007100B9">
        <w:t xml:space="preserve"> phần</w:t>
      </w:r>
      <w:r w:rsidR="005F6F85">
        <w:t xml:space="preserve"> chính</w:t>
      </w:r>
      <w:r w:rsidR="007100B9">
        <w:t>: phần thứ nhất là</w:t>
      </w:r>
      <w:r>
        <w:t xml:space="preserve"> bộ mã hóa </w:t>
      </w:r>
      <w:r w:rsidR="007100B9">
        <w:t>(encoder)</w:t>
      </w:r>
      <w:r w:rsidR="0010074D">
        <w:t xml:space="preserve">, </w:t>
      </w:r>
      <w:r w:rsidR="007100B9">
        <w:t xml:space="preserve">phần thứ </w:t>
      </w:r>
      <w:r w:rsidR="0010074D">
        <w:t>hai</w:t>
      </w:r>
      <w:r w:rsidR="007100B9">
        <w:t xml:space="preserve"> là</w:t>
      </w:r>
      <w:r>
        <w:t xml:space="preserve"> bộ giải mã</w:t>
      </w:r>
      <w:r w:rsidR="007100B9">
        <w:t xml:space="preserve"> (decoder)</w:t>
      </w:r>
      <w:r>
        <w:t xml:space="preserve">. </w:t>
      </w:r>
      <w:r w:rsidR="00D116C2">
        <w:t>Kiến trúc này ta gọi là encoder-decoder hay seq2seq.</w:t>
      </w:r>
    </w:p>
    <w:p w14:paraId="03636672" w14:textId="58394FB8" w:rsidR="0010074D" w:rsidRDefault="00CF1A50" w:rsidP="00CF1A50">
      <w:pPr>
        <w:pStyle w:val="Nidungvnbn"/>
        <w:tabs>
          <w:tab w:val="center" w:pos="4754"/>
        </w:tabs>
      </w:pPr>
      <w:r>
        <w:t xml:space="preserve">Bộ mã hóa </w:t>
      </w:r>
      <w:r w:rsidR="007100B9">
        <w:t>(</w:t>
      </w:r>
      <w:r w:rsidR="0010074D">
        <w:t>encoder</w:t>
      </w:r>
      <w:r w:rsidR="007100B9">
        <w:t xml:space="preserve">) </w:t>
      </w:r>
      <w:r w:rsidR="00F85A3F">
        <w:t xml:space="preserve">là một </w:t>
      </w:r>
      <w:r w:rsidR="0010074D">
        <w:t>mô hình mạng neural</w:t>
      </w:r>
      <w:r w:rsidR="00F85A3F">
        <w:t xml:space="preserve"> mà trong đó các neural của nó được tính toán hay thực hiện dựa trên một trong các giải thuật deep learning (RNN, LSTM,…)</w:t>
      </w:r>
      <w:r w:rsidR="0010074D">
        <w:t xml:space="preserve"> dùng để biểu diễn tập dữ liệu đầu vào (tập dữ liệu ngôn ngữ gốc) thành 1 tập dữ liệu số đặc biệt</w:t>
      </w:r>
      <w:r w:rsidR="00F85A3F">
        <w:t xml:space="preserve">. Trong tài liệu này các neural của encoder sẽ thực hiện trên </w:t>
      </w:r>
      <w:r w:rsidR="0010074D">
        <w:t>Recurrent Neural Network (RNN).</w:t>
      </w:r>
    </w:p>
    <w:p w14:paraId="38D09FA9" w14:textId="4CDDF7FE" w:rsidR="0010074D" w:rsidRDefault="0010074D" w:rsidP="00CF1A50">
      <w:pPr>
        <w:pStyle w:val="Nidungvnbn"/>
        <w:tabs>
          <w:tab w:val="center" w:pos="4754"/>
        </w:tabs>
      </w:pPr>
      <w:r>
        <w:t>Bộ giải mã (decoder) tương tự cũng là một một mô hình mạng neural và chức năng của nó từ chuyển hóa từ tập dữ liệu số đặc biệt của encoder thành tập dữ liệu đầu ra mà ta mong muốn (tập dữ liệu ngôn ngữ mong muốn).</w:t>
      </w:r>
    </w:p>
    <w:p w14:paraId="7A7F97FF" w14:textId="25E7330A" w:rsidR="0077489F" w:rsidRDefault="0077489F" w:rsidP="00CF1A50">
      <w:pPr>
        <w:pStyle w:val="Nidungvnbn"/>
        <w:tabs>
          <w:tab w:val="center" w:pos="4754"/>
        </w:tabs>
      </w:pPr>
      <w:r>
        <w:t>Ví dụ khi ta muốn dịch từ tiếng Anh sang tiếng Việt, encoder sẽ chuyển tập dữ liệu tiếng Anh thành một dạng tập dữ liệu số đặc biệt và decoder sẽ có nhiệm vụ chuyển tập dữ liệu số đặc biệt này thành tập dữ liệu tiếng Việt tương ứng ở đầu ra.</w:t>
      </w:r>
    </w:p>
    <w:p w14:paraId="77C3A626" w14:textId="6578EAA8" w:rsidR="00184CDB" w:rsidRDefault="0077489F" w:rsidP="00CF1A50">
      <w:pPr>
        <w:pStyle w:val="Nidungvnbn"/>
        <w:tabs>
          <w:tab w:val="center" w:pos="4754"/>
        </w:tabs>
      </w:pPr>
      <w:r>
        <w:t>Tài liệu này sẽ</w:t>
      </w:r>
      <w:r w:rsidR="00CF1A50">
        <w:t xml:space="preserve"> tập trung vào việc phân tích </w:t>
      </w:r>
      <w:r>
        <w:t>mô hình dịch</w:t>
      </w:r>
      <w:r w:rsidR="00CF1A50">
        <w:t xml:space="preserve"> máy </w:t>
      </w:r>
      <w:r>
        <w:t>neural</w:t>
      </w:r>
      <w:r w:rsidR="00CF1A50">
        <w:t xml:space="preserve"> bằng </w:t>
      </w:r>
      <w:r>
        <w:t xml:space="preserve">cách sử dụng </w:t>
      </w:r>
      <w:r w:rsidR="00CF1A50">
        <w:t xml:space="preserve">hai </w:t>
      </w:r>
      <w:r w:rsidR="00CA0BDD">
        <w:t>phương pháp</w:t>
      </w:r>
      <w:r>
        <w:t xml:space="preserve">. </w:t>
      </w:r>
      <w:r w:rsidR="00CA0BDD">
        <w:t>Phương pháp</w:t>
      </w:r>
      <w:r>
        <w:t xml:space="preserve"> thứ nhất là RNN sẽ được sử dụng cho encoder và decoder</w:t>
      </w:r>
      <w:r w:rsidR="00CF1A50">
        <w:t xml:space="preserve">. </w:t>
      </w:r>
      <w:r>
        <w:t xml:space="preserve">Và </w:t>
      </w:r>
      <w:r w:rsidR="00CA0BDD">
        <w:t xml:space="preserve">phương pháp </w:t>
      </w:r>
      <w:r>
        <w:t xml:space="preserve">thứ hai là Convolutional Neural Network (CNN) sẽ được dụng cho </w:t>
      </w:r>
      <w:r w:rsidR="005F6F85">
        <w:t>encoder</w:t>
      </w:r>
      <w:r>
        <w:t>.</w:t>
      </w:r>
    </w:p>
    <w:p w14:paraId="6A74E90A" w14:textId="35C484D5" w:rsidR="006C572A" w:rsidRDefault="005F6F85" w:rsidP="005F6F85">
      <w:pPr>
        <w:pStyle w:val="Tiumccp1"/>
        <w:numPr>
          <w:ilvl w:val="1"/>
          <w:numId w:val="17"/>
        </w:numPr>
      </w:pPr>
      <w:bookmarkStart w:id="3" w:name="_Toc38785916"/>
      <w:r>
        <w:t>Giới thiệu về dịch máy</w:t>
      </w:r>
      <w:r w:rsidR="001D5DDB">
        <w:t xml:space="preserve"> neural</w:t>
      </w:r>
      <w:bookmarkEnd w:id="3"/>
    </w:p>
    <w:p w14:paraId="2B82F1BD" w14:textId="4FEBF6CD" w:rsidR="003759E8" w:rsidRDefault="00CA0BDD" w:rsidP="003759E8">
      <w:pPr>
        <w:pStyle w:val="Nidungvnbn"/>
      </w:pPr>
      <w:r>
        <w:t xml:space="preserve">Ý tưởng dịch máy dựa trên hệ thống mạng neural được xuất phát từ ý tưởng ban đầu của Kalchbrenner và Blunsom vào năm 2013. Được lấy cảm hứng bằng việc áp dụng các kĩ thuật deep learning vào trong dịch máy. Tất cả các giải thuật đều được giới thiệu trong các tài liệu của Kalchbrenner, Blunsom vào năm 2013, </w:t>
      </w:r>
      <w:r>
        <w:lastRenderedPageBreak/>
        <w:t>của Sutskever vào năm 2014,… Trong tất cả các tài liệu này đều biểu diễn mô hình dịch thành 2 phần cơ bản là encoder và decoder.</w:t>
      </w:r>
    </w:p>
    <w:p w14:paraId="2A67E620" w14:textId="3AA376D3" w:rsidR="00CA0BDD" w:rsidRDefault="00CA0BDD" w:rsidP="003759E8">
      <w:pPr>
        <w:pStyle w:val="Nidungvnbn"/>
      </w:pPr>
      <w:r>
        <w:t>Trong đó, encoder có chức năng chuyển hóa các tập dữ liệu ngôn ngữ gốc riêng biệt thành 1 tập dữ liệu số chung đặc biệt. Từ đó decoder có nhiệm vụ giải mã tập dữ liệu số đặc biệt này thành các tập dữ liệu ngôn ngữ muốn dịch tương ứng.</w:t>
      </w:r>
    </w:p>
    <w:p w14:paraId="2C1254C5" w14:textId="66968F0B" w:rsidR="00CA0BDD" w:rsidRDefault="001D5DDB" w:rsidP="003759E8">
      <w:pPr>
        <w:pStyle w:val="Nidungvnbn"/>
      </w:pPr>
      <w:r>
        <w:t>Cụ thể tài liệu này sẽ trình bày cách thực hiện làm sao ta có thể dịch từ tiếng anh sang tiếng việt.</w:t>
      </w:r>
    </w:p>
    <w:p w14:paraId="3D1AE4D8" w14:textId="77D8F76C" w:rsidR="005F6F85" w:rsidRDefault="003759E8" w:rsidP="005F6F85">
      <w:pPr>
        <w:pStyle w:val="Tiumccp1"/>
        <w:numPr>
          <w:ilvl w:val="1"/>
          <w:numId w:val="17"/>
        </w:numPr>
      </w:pPr>
      <w:bookmarkStart w:id="4" w:name="_Toc38785917"/>
      <w:r>
        <w:t xml:space="preserve">Recurrent </w:t>
      </w:r>
      <w:r w:rsidR="005F6F85">
        <w:t xml:space="preserve">Neural </w:t>
      </w:r>
      <w:r>
        <w:t>Network</w:t>
      </w:r>
      <w:r w:rsidR="005F6F85">
        <w:t xml:space="preserve"> trong </w:t>
      </w:r>
      <w:r>
        <w:t>mô hình</w:t>
      </w:r>
      <w:bookmarkEnd w:id="4"/>
    </w:p>
    <w:p w14:paraId="5998E650" w14:textId="6696C988" w:rsidR="001D5DDB" w:rsidRDefault="001D5DDB" w:rsidP="001D5DDB">
      <w:pPr>
        <w:pStyle w:val="Nidungvnbn"/>
      </w:pPr>
      <w:r>
        <w:t>Ta có tập dữ liệu đầu vào:</w:t>
      </w:r>
    </w:p>
    <w:p w14:paraId="41BE43FE" w14:textId="539C033E" w:rsidR="001D5DDB" w:rsidRPr="0056043C" w:rsidRDefault="001D5DDB" w:rsidP="001D5DDB">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B38EA2C" w14:textId="65847E11" w:rsidR="0056043C" w:rsidRDefault="0056043C" w:rsidP="0056043C">
      <w:pPr>
        <w:pStyle w:val="Nidungvnbn"/>
        <w:jc w:val="center"/>
      </w:pPr>
      <w:r>
        <w:rPr>
          <w:noProof/>
        </w:rPr>
        <w:drawing>
          <wp:inline distT="0" distB="0" distL="0" distR="0" wp14:anchorId="1708BF0E" wp14:editId="4596351B">
            <wp:extent cx="4200525" cy="1924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0525" cy="1924050"/>
                    </a:xfrm>
                    <a:prstGeom prst="rect">
                      <a:avLst/>
                    </a:prstGeom>
                  </pic:spPr>
                </pic:pic>
              </a:graphicData>
            </a:graphic>
          </wp:inline>
        </w:drawing>
      </w:r>
    </w:p>
    <w:p w14:paraId="26E5390E" w14:textId="333163C1" w:rsidR="0056043C" w:rsidRDefault="0056043C" w:rsidP="0056043C">
      <w:pPr>
        <w:pStyle w:val="Caption"/>
        <w:numPr>
          <w:ilvl w:val="0"/>
          <w:numId w:val="18"/>
        </w:numPr>
      </w:pPr>
      <w:bookmarkStart w:id="5" w:name="_Toc38785871"/>
      <w:r>
        <w:t>Sơ lược cấu tạo hoạt động của RNN [1]</w:t>
      </w:r>
      <w:bookmarkEnd w:id="5"/>
    </w:p>
    <w:p w14:paraId="233554C4" w14:textId="4725E3BB" w:rsidR="0056043C" w:rsidRPr="00844395" w:rsidRDefault="0056043C" w:rsidP="001D5DDB">
      <w:pPr>
        <w:pStyle w:val="Nidungvnbn"/>
      </w:pPr>
      <w:r>
        <w:t>Tại mỗi bước</w:t>
      </w:r>
      <w:r w:rsidR="00BA055B">
        <w:t xml:space="preserve"> (lớp)</w:t>
      </w:r>
      <w:r>
        <w:t xml:space="preserve"> t, neural sẽ tính toán ra được một lượng giá trị gọi là h</w:t>
      </w:r>
      <w:r w:rsidRPr="0056043C">
        <w:rPr>
          <w:vertAlign w:val="subscript"/>
        </w:rPr>
        <w:t>t</w:t>
      </w:r>
      <w:r>
        <w:t>. Giá trị h</w:t>
      </w:r>
      <w:r w:rsidRPr="0056043C">
        <w:rPr>
          <w:vertAlign w:val="subscript"/>
        </w:rPr>
        <w:t>t</w:t>
      </w:r>
      <w:r>
        <w:t xml:space="preserve"> này sẽ được đem đi tính chung với dữ liệu x</w:t>
      </w:r>
      <w:r w:rsidRPr="0056043C">
        <w:rPr>
          <w:vertAlign w:val="subscript"/>
        </w:rPr>
        <w:t>t</w:t>
      </w:r>
      <w:r>
        <w:rPr>
          <w:vertAlign w:val="subscript"/>
        </w:rPr>
        <w:t>+1</w:t>
      </w:r>
      <w:r>
        <w:t xml:space="preserve"> tại bước t + 1</w:t>
      </w:r>
      <w:r w:rsidR="00844395">
        <w:t>. Giá trị h</w:t>
      </w:r>
      <w:r w:rsidR="00844395" w:rsidRPr="0056043C">
        <w:rPr>
          <w:vertAlign w:val="subscript"/>
        </w:rPr>
        <w:t>t</w:t>
      </w:r>
      <w:r w:rsidR="00844395">
        <w:t xml:space="preserve"> tại mỗi bước t được tính như sau:</w:t>
      </w:r>
    </w:p>
    <w:p w14:paraId="313400CB" w14:textId="5AD60590" w:rsidR="00844395" w:rsidRPr="00BA055B" w:rsidRDefault="0066501F" w:rsidP="001D5DDB">
      <w:pPr>
        <w:pStyle w:val="Nidungvnbn"/>
      </w:pPr>
      <m:oMathPara>
        <m:oMath>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m:oMathPara>
    </w:p>
    <w:p w14:paraId="5FA03B1B" w14:textId="230CEBFB" w:rsidR="00BA055B" w:rsidRDefault="00BA055B" w:rsidP="001D5DDB">
      <w:pPr>
        <w:pStyle w:val="Nidungvnbn"/>
      </w:pPr>
      <w:r>
        <w:t>Trong đó:</w:t>
      </w:r>
    </w:p>
    <w:p w14:paraId="41C5CF34" w14:textId="437D6C85" w:rsidR="00BA055B" w:rsidRDefault="0066501F" w:rsidP="00BA055B">
      <w:pPr>
        <w:pStyle w:val="Nidungvnbn"/>
        <w:numPr>
          <w:ilvl w:val="0"/>
          <w:numId w:val="19"/>
        </w:numPr>
      </w:pPr>
      <m:oMath>
        <m:sSup>
          <m:sSupPr>
            <m:ctrlPr>
              <w:rPr>
                <w:rFonts w:ascii="Cambria Math" w:hAnsi="Cambria Math"/>
                <w:i/>
              </w:rPr>
            </m:ctrlPr>
          </m:sSupPr>
          <m:e>
            <m:r>
              <w:rPr>
                <w:rFonts w:ascii="Cambria Math" w:hAnsi="Cambria Math"/>
              </w:rPr>
              <m:t>h</m:t>
            </m:r>
          </m:e>
          <m:sup>
            <m:r>
              <w:rPr>
                <w:rFonts w:ascii="Cambria Math" w:hAnsi="Cambria Math"/>
              </w:rPr>
              <m:t>t</m:t>
            </m:r>
          </m:sup>
        </m:sSup>
      </m:oMath>
      <w:r w:rsidR="00BA055B">
        <w:t xml:space="preserve"> là kết quả của neural tại bước (lớp) t.</w:t>
      </w:r>
    </w:p>
    <w:p w14:paraId="3DB913AB" w14:textId="2B64E029" w:rsidR="00BA055B" w:rsidRDefault="00BA055B" w:rsidP="00BA055B">
      <w:pPr>
        <w:pStyle w:val="Nidungvnbn"/>
        <w:numPr>
          <w:ilvl w:val="0"/>
          <w:numId w:val="19"/>
        </w:numPr>
      </w:pPr>
      <m:oMath>
        <m:r>
          <w:rPr>
            <w:rFonts w:ascii="Cambria Math" w:hAnsi="Cambria Math"/>
          </w:rPr>
          <m:t>f</m:t>
        </m:r>
      </m:oMath>
      <w:r>
        <w:t xml:space="preserve"> là hàm activation.</w:t>
      </w:r>
    </w:p>
    <w:p w14:paraId="57F84FBF" w14:textId="6C753B86" w:rsidR="00BA055B" w:rsidRDefault="0066501F" w:rsidP="00BA055B">
      <w:pPr>
        <w:pStyle w:val="Nidungvnbn"/>
        <w:numPr>
          <w:ilvl w:val="0"/>
          <w:numId w:val="19"/>
        </w:numPr>
      </w:pP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BA055B">
        <w:t xml:space="preserve"> dữ liệu từ tập dữ liệu gốc</w:t>
      </w:r>
    </w:p>
    <w:p w14:paraId="7BA6F84B" w14:textId="22BF1762" w:rsidR="00BA055B" w:rsidRDefault="00FF7398" w:rsidP="001D5DDB">
      <w:pPr>
        <w:pStyle w:val="Nidungvnbn"/>
      </w:pPr>
      <w:r>
        <w:t xml:space="preserve">RNN là một kĩ thuật huấn luyện hiệu quả để tìm phân phối xác suất cho toàn tập bằng cách tính phân phối xác suất cho lớp tiếp theo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oMath>
      <w:r>
        <w:t xml:space="preserve">. Trong </w:t>
      </w:r>
      <w:r>
        <w:lastRenderedPageBreak/>
        <w:t>trường hợp tập dữ liệu đầu vào là một chuỗi các vector</w:t>
      </w:r>
      <w:r w:rsidR="00F74431">
        <w:t xml:space="preserve"> từ 1 đến K thì phân phối xác suất của toàn tập ở đầu ra có thể được tính như sau:</w:t>
      </w:r>
    </w:p>
    <w:p w14:paraId="17F0CCC4" w14:textId="1F60EBBD" w:rsidR="00F74431" w:rsidRPr="00F74431" w:rsidRDefault="00F74431" w:rsidP="001D5DDB">
      <w:pPr>
        <w:pStyle w:val="Nidungvnbn"/>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t,j</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t</m:t>
                      </m:r>
                    </m:sub>
                  </m:sSub>
                </m:sup>
              </m:sSup>
            </m:num>
            <m:den>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sup>
                  </m:sSup>
                </m:e>
              </m:nary>
            </m:den>
          </m:f>
        </m:oMath>
      </m:oMathPara>
    </w:p>
    <w:p w14:paraId="644064FC" w14:textId="568B114F" w:rsidR="00F74431" w:rsidRDefault="00F74431" w:rsidP="001D5DDB">
      <w:pPr>
        <w:pStyle w:val="Nidungvnbn"/>
      </w:pPr>
      <w:r>
        <w:t>Trong đó:</w:t>
      </w:r>
    </w:p>
    <w:p w14:paraId="3023F777" w14:textId="47F2F15A" w:rsidR="00F74431" w:rsidRDefault="0066501F" w:rsidP="00F74431">
      <w:pPr>
        <w:pStyle w:val="Nidungvnbn"/>
        <w:numPr>
          <w:ilvl w:val="0"/>
          <w:numId w:val="20"/>
        </w:numPr>
      </w:pPr>
      <m:oMath>
        <m:sSub>
          <m:sSubPr>
            <m:ctrlPr>
              <w:rPr>
                <w:rFonts w:ascii="Cambria Math" w:hAnsi="Cambria Math"/>
                <w:i/>
              </w:rPr>
            </m:ctrlPr>
          </m:sSubPr>
          <m:e>
            <m:r>
              <w:rPr>
                <w:rFonts w:ascii="Cambria Math" w:hAnsi="Cambria Math"/>
              </w:rPr>
              <m:t>x</m:t>
            </m:r>
          </m:e>
          <m:sub>
            <m:r>
              <w:rPr>
                <w:rFonts w:ascii="Cambria Math" w:hAnsi="Cambria Math"/>
              </w:rPr>
              <m:t>t,j</m:t>
            </m:r>
          </m:sub>
        </m:sSub>
      </m:oMath>
      <w:r w:rsidR="00F74431">
        <w:t xml:space="preserve"> là vector dữ liệu </w:t>
      </w:r>
      <w:r w:rsidR="00F074E9">
        <w:t xml:space="preserve">của </w:t>
      </w:r>
      <w:r w:rsidR="00FA4794">
        <w:t>neural thứ</w:t>
      </w:r>
      <w:r w:rsidR="00F74431">
        <w:t xml:space="preserve"> j </w:t>
      </w:r>
      <w:r w:rsidR="00F074E9">
        <w:t>ở bước thứ</w:t>
      </w:r>
      <w:r w:rsidR="00F74431">
        <w:t xml:space="preserve"> t.</w:t>
      </w:r>
    </w:p>
    <w:p w14:paraId="4F0620CB" w14:textId="3C22C75E" w:rsidR="00F74431" w:rsidRDefault="0066501F" w:rsidP="00F74431">
      <w:pPr>
        <w:pStyle w:val="Nidungvnbn"/>
        <w:numPr>
          <w:ilvl w:val="0"/>
          <w:numId w:val="20"/>
        </w:numPr>
      </w:pPr>
      <m:oMath>
        <m:sSub>
          <m:sSubPr>
            <m:ctrlPr>
              <w:rPr>
                <w:rFonts w:ascii="Cambria Math" w:hAnsi="Cambria Math"/>
                <w:i/>
              </w:rPr>
            </m:ctrlPr>
          </m:sSubPr>
          <m:e>
            <m:r>
              <w:rPr>
                <w:rFonts w:ascii="Cambria Math" w:hAnsi="Cambria Math"/>
              </w:rPr>
              <m:t>w</m:t>
            </m:r>
          </m:e>
          <m:sub>
            <m:r>
              <w:rPr>
                <w:rFonts w:ascii="Cambria Math" w:hAnsi="Cambria Math"/>
              </w:rPr>
              <m:t>j</m:t>
            </m:r>
          </m:sub>
        </m:sSub>
      </m:oMath>
      <w:r w:rsidR="00F74431">
        <w:t xml:space="preserve"> là </w:t>
      </w:r>
      <w:r w:rsidR="00B81228">
        <w:t xml:space="preserve">trọng số tương ứng </w:t>
      </w:r>
      <w:r w:rsidR="00F074E9">
        <w:t>của neural thứ j</w:t>
      </w:r>
      <w:r w:rsidR="00B81228">
        <w:t>.</w:t>
      </w:r>
    </w:p>
    <w:p w14:paraId="46998382" w14:textId="7BBF5DE9" w:rsidR="00F74431" w:rsidRDefault="004000AD" w:rsidP="001D5DDB">
      <w:pPr>
        <w:pStyle w:val="Nidungvnbn"/>
      </w:pPr>
      <w:r>
        <w:t>Từ đó ta tính được phân bố xác suất cho toàn tập:</w:t>
      </w:r>
    </w:p>
    <w:p w14:paraId="7782B125" w14:textId="2D654481" w:rsidR="004000AD" w:rsidRPr="004000AD" w:rsidRDefault="004000AD" w:rsidP="001D5DDB">
      <w:pPr>
        <w:pStyle w:val="Nidungvnbn"/>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nary>
        </m:oMath>
      </m:oMathPara>
    </w:p>
    <w:p w14:paraId="487989A4" w14:textId="36A265F1" w:rsidR="00B32275" w:rsidRDefault="00CB2383" w:rsidP="00B32275">
      <w:pPr>
        <w:pStyle w:val="Nidungvnbn"/>
      </w:pPr>
      <w:r>
        <w:t xml:space="preserve">Trên hình 1.1 ta có thể thấy ở mỗi neural đều có 2 nguồn dữ liệu đầu vào (input). </w:t>
      </w:r>
      <w:r w:rsidR="008F4909">
        <w:t>Input</w:t>
      </w:r>
      <w:r>
        <w:t xml:space="preserve"> thứ nhất đó là dữ liệu gốc của tập dữ liệu</w:t>
      </w:r>
      <w:r w:rsidR="008F4909">
        <w:t xml:space="preserve"> và input</w:t>
      </w:r>
      <w:r>
        <w:t xml:space="preserve"> </w:t>
      </w:r>
      <w:r w:rsidR="008F4909">
        <w:t>thứ 2 là kết quả h tính được ở lớp phía trước (t – 1).</w:t>
      </w:r>
    </w:p>
    <w:p w14:paraId="0F2D9EA7" w14:textId="452CC050" w:rsidR="00B32275" w:rsidRDefault="00B32275" w:rsidP="00B32275">
      <w:pPr>
        <w:pStyle w:val="Nidungvnbn"/>
      </w:pPr>
      <w:r>
        <w:t>Dựa trên ý tưởng của LSTM, có một phương pháp tính mới cho mỗi neural được gọi là Gated Recurrent Unit (GRU). Tài liệu này sẽ trình bày dựa trên phương pháp tính toán này.</w:t>
      </w:r>
    </w:p>
    <w:p w14:paraId="60DA9733" w14:textId="78B85ADE" w:rsidR="00B32275" w:rsidRDefault="00B32275" w:rsidP="00B32275">
      <w:pPr>
        <w:pStyle w:val="Nidungvnbn"/>
      </w:pPr>
      <w:r>
        <w:t>Trong GRU, ngoài 2 input đầu vào, ta sẽ có thêm 2 thành phần mới đó là cổng update z (update gate z) và cổng reset (reset gate r).</w:t>
      </w:r>
    </w:p>
    <w:p w14:paraId="5382F8CC" w14:textId="610B13B7" w:rsidR="00883A19" w:rsidRDefault="00883A19" w:rsidP="00883A19">
      <w:pPr>
        <w:pStyle w:val="Nidungvnbn"/>
        <w:jc w:val="center"/>
      </w:pPr>
      <w:r>
        <w:rPr>
          <w:noProof/>
        </w:rPr>
        <w:drawing>
          <wp:inline distT="0" distB="0" distL="0" distR="0" wp14:anchorId="1571B164" wp14:editId="496FA19D">
            <wp:extent cx="3600450" cy="25159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030" cy="2535945"/>
                    </a:xfrm>
                    <a:prstGeom prst="rect">
                      <a:avLst/>
                    </a:prstGeom>
                  </pic:spPr>
                </pic:pic>
              </a:graphicData>
            </a:graphic>
          </wp:inline>
        </w:drawing>
      </w:r>
    </w:p>
    <w:p w14:paraId="01004154" w14:textId="0D6F271F" w:rsidR="00883A19" w:rsidRDefault="00883A19" w:rsidP="00883A19">
      <w:pPr>
        <w:pStyle w:val="Caption"/>
        <w:numPr>
          <w:ilvl w:val="0"/>
          <w:numId w:val="18"/>
        </w:numPr>
      </w:pPr>
      <w:bookmarkStart w:id="6" w:name="_Toc38785872"/>
      <w:r>
        <w:t>Cấu trúc neural theo GRU [2]</w:t>
      </w:r>
      <w:bookmarkEnd w:id="6"/>
    </w:p>
    <w:p w14:paraId="3F28580A" w14:textId="03A65D04" w:rsidR="00535B2D" w:rsidRDefault="00A043ED" w:rsidP="00A043ED">
      <w:pPr>
        <w:pStyle w:val="Tiumccp2"/>
        <w:numPr>
          <w:ilvl w:val="2"/>
          <w:numId w:val="17"/>
        </w:numPr>
      </w:pPr>
      <w:bookmarkStart w:id="7" w:name="_Toc38785918"/>
      <w:r>
        <w:lastRenderedPageBreak/>
        <w:t>Cổng update</w:t>
      </w:r>
      <w:bookmarkEnd w:id="7"/>
    </w:p>
    <w:p w14:paraId="204B0C6A" w14:textId="6604BC6D" w:rsidR="00883A19" w:rsidRDefault="00883A19" w:rsidP="00883A19">
      <w:pPr>
        <w:pStyle w:val="Nidungvnbn"/>
      </w:pPr>
      <w:r>
        <w:t>Khi mới vào neural sẽ thực hiện việc tính toán các cổng trước.</w:t>
      </w:r>
    </w:p>
    <w:p w14:paraId="5EBD8A45" w14:textId="25431F69" w:rsidR="00883A19" w:rsidRDefault="00883A19" w:rsidP="00883A19">
      <w:pPr>
        <w:pStyle w:val="Nidungvnbn"/>
      </w:pPr>
      <w:r>
        <w:t>Đầu tiên ta sẽ đi tìm hiểu về cổng update z. Cổng z được tính như sau:</w:t>
      </w:r>
    </w:p>
    <w:p w14:paraId="21FBEE9E" w14:textId="176051E0" w:rsidR="00883A19" w:rsidRPr="009803B9" w:rsidRDefault="0066501F" w:rsidP="00883A19">
      <w:pPr>
        <w:pStyle w:val="Nidungvnbn"/>
      </w:pPr>
      <m:oMathPara>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6531C388" w14:textId="18C4B28D" w:rsidR="009803B9" w:rsidRDefault="009803B9" w:rsidP="00883A19">
      <w:pPr>
        <w:pStyle w:val="Nidungvnbn"/>
      </w:pPr>
      <w:r>
        <w:t>Trong đó:</w:t>
      </w:r>
    </w:p>
    <w:p w14:paraId="4D02896A" w14:textId="3EB5CA6E" w:rsidR="009803B9" w:rsidRDefault="0066501F"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27F53D97" w14:textId="1513E8E6" w:rsidR="009803B9" w:rsidRPr="00D3299D" w:rsidRDefault="0066501F"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z</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11D37276" w14:textId="2CDA5332" w:rsidR="00421A62" w:rsidRDefault="00421A62" w:rsidP="00421A62">
      <w:pPr>
        <w:pStyle w:val="Nidungvnbn"/>
        <w:jc w:val="center"/>
      </w:pPr>
      <w:r>
        <w:rPr>
          <w:noProof/>
        </w:rPr>
        <w:drawing>
          <wp:inline distT="0" distB="0" distL="0" distR="0" wp14:anchorId="68505DBF" wp14:editId="35C46701">
            <wp:extent cx="3829050" cy="27497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2795" cy="2759659"/>
                    </a:xfrm>
                    <a:prstGeom prst="rect">
                      <a:avLst/>
                    </a:prstGeom>
                  </pic:spPr>
                </pic:pic>
              </a:graphicData>
            </a:graphic>
          </wp:inline>
        </w:drawing>
      </w:r>
    </w:p>
    <w:p w14:paraId="4EB66407" w14:textId="6FBE2D04" w:rsidR="00421A62" w:rsidRDefault="00421A62" w:rsidP="00421A62">
      <w:pPr>
        <w:pStyle w:val="Caption"/>
        <w:numPr>
          <w:ilvl w:val="0"/>
          <w:numId w:val="18"/>
        </w:numPr>
      </w:pPr>
      <w:bookmarkStart w:id="8" w:name="_Toc38785873"/>
      <w:r>
        <w:t>Mô tả cách tính của cổng update [2]</w:t>
      </w:r>
      <w:bookmarkEnd w:id="8"/>
    </w:p>
    <w:p w14:paraId="26DB3233" w14:textId="3D5F1202" w:rsidR="00D3299D" w:rsidRDefault="00D3299D" w:rsidP="00883A19">
      <w:pPr>
        <w:pStyle w:val="Nidungvnbn"/>
      </w:pPr>
      <w:r>
        <w:t>Cổng update tượng trưng cho việc tại mỗi neural, neural sẽ quyết định nên giữ lại bao nhiêu phần từ input</w:t>
      </w:r>
      <w:r w:rsidR="00421A62">
        <w:t xml:space="preserve"> để truyền lại cho neural ở các lớp tiếp theo.</w:t>
      </w:r>
      <w:r w:rsidR="003D7AB5">
        <w:t xml:space="preserve"> Điều này giúp neural chỉ giữ lại những phần cần thiết nhằm tránh gây ra hiện tượng vanishing gradient về sau.</w:t>
      </w:r>
    </w:p>
    <w:p w14:paraId="5B3DE0A0" w14:textId="73DD2D75" w:rsidR="00A043ED" w:rsidRDefault="00A043ED" w:rsidP="00A043ED">
      <w:pPr>
        <w:pStyle w:val="Tiumccp2"/>
        <w:numPr>
          <w:ilvl w:val="2"/>
          <w:numId w:val="17"/>
        </w:numPr>
      </w:pPr>
      <w:bookmarkStart w:id="9" w:name="_Toc38785919"/>
      <w:r>
        <w:t>Cổng reset</w:t>
      </w:r>
      <w:bookmarkEnd w:id="9"/>
    </w:p>
    <w:p w14:paraId="0725DF3D" w14:textId="7E27999D" w:rsidR="00883A19" w:rsidRDefault="003D7AB5" w:rsidP="00883A19">
      <w:pPr>
        <w:pStyle w:val="Nidungvnbn"/>
      </w:pPr>
      <w:r>
        <w:t>Sau khi tính cổng update, ta sẽ đi thực hiện tính cổng reset r.</w:t>
      </w:r>
    </w:p>
    <w:p w14:paraId="6FAF5659" w14:textId="779EC555" w:rsidR="009803B9" w:rsidRPr="00D3299D" w:rsidRDefault="0066501F" w:rsidP="009803B9">
      <w:pPr>
        <w:pStyle w:val="Nidungvnbn"/>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01C5E3E3" w14:textId="77777777" w:rsidR="009803B9" w:rsidRDefault="009803B9" w:rsidP="009803B9">
      <w:pPr>
        <w:pStyle w:val="Nidungvnbn"/>
      </w:pPr>
      <w:r>
        <w:t>Trong đó:</w:t>
      </w:r>
    </w:p>
    <w:p w14:paraId="1FC41F82" w14:textId="3823D17A" w:rsidR="009803B9" w:rsidRDefault="0066501F" w:rsidP="009803B9">
      <w:pPr>
        <w:pStyle w:val="Nidungvnbn"/>
        <w:numPr>
          <w:ilvl w:val="0"/>
          <w:numId w:val="21"/>
        </w:numPr>
      </w:pPr>
      <m:oMath>
        <m:sSubSup>
          <m:sSubSupPr>
            <m:ctrlPr>
              <w:rPr>
                <w:rFonts w:ascii="Cambria Math" w:hAnsi="Cambria Math"/>
                <w:i/>
              </w:rPr>
            </m:ctrlPr>
          </m:sSubSupPr>
          <m:e>
            <m:r>
              <w:rPr>
                <w:rFonts w:ascii="Cambria Math" w:hAnsi="Cambria Math"/>
              </w:rPr>
              <m:t>W</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503D1232" w14:textId="3FB9BAAF" w:rsidR="003D7AB5" w:rsidRDefault="0066501F" w:rsidP="009803B9">
      <w:pPr>
        <w:pStyle w:val="Nidungvnbn"/>
        <w:numPr>
          <w:ilvl w:val="0"/>
          <w:numId w:val="21"/>
        </w:numPr>
      </w:pPr>
      <m:oMath>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rsidR="009803B9">
        <w:t xml:space="preserve"> trọng số ứng với </w:t>
      </w:r>
      <m:oMath>
        <m:sSub>
          <m:sSubPr>
            <m:ctrlPr>
              <w:rPr>
                <w:rFonts w:ascii="Cambria Math" w:hAnsi="Cambria Math"/>
                <w:i/>
              </w:rPr>
            </m:ctrlPr>
          </m:sSubPr>
          <m:e>
            <m:r>
              <w:rPr>
                <w:rFonts w:ascii="Cambria Math" w:hAnsi="Cambria Math"/>
              </w:rPr>
              <m:t>h</m:t>
            </m:r>
          </m:e>
          <m:sub>
            <m:r>
              <w:rPr>
                <w:rFonts w:ascii="Cambria Math" w:hAnsi="Cambria Math"/>
              </w:rPr>
              <m:t>t-1</m:t>
            </m:r>
          </m:sub>
        </m:sSub>
      </m:oMath>
    </w:p>
    <w:p w14:paraId="483E5FEF" w14:textId="017D3D20" w:rsidR="009803B9" w:rsidRDefault="009803B9" w:rsidP="00883A19">
      <w:pPr>
        <w:pStyle w:val="Nidungvnbn"/>
      </w:pPr>
    </w:p>
    <w:p w14:paraId="3C9E9585" w14:textId="1BD1E476" w:rsidR="009803B9" w:rsidRDefault="000C5D8F" w:rsidP="000C5D8F">
      <w:pPr>
        <w:pStyle w:val="Nidungvnbn"/>
        <w:jc w:val="center"/>
      </w:pPr>
      <w:r>
        <w:rPr>
          <w:noProof/>
        </w:rPr>
        <w:lastRenderedPageBreak/>
        <w:drawing>
          <wp:inline distT="0" distB="0" distL="0" distR="0" wp14:anchorId="2B4CB5BF" wp14:editId="5092C4AB">
            <wp:extent cx="3998896" cy="2697480"/>
            <wp:effectExtent l="0" t="0" r="190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3043" cy="2707023"/>
                    </a:xfrm>
                    <a:prstGeom prst="rect">
                      <a:avLst/>
                    </a:prstGeom>
                  </pic:spPr>
                </pic:pic>
              </a:graphicData>
            </a:graphic>
          </wp:inline>
        </w:drawing>
      </w:r>
    </w:p>
    <w:p w14:paraId="7CD3B2F7" w14:textId="564D8E18" w:rsidR="000C5D8F" w:rsidRDefault="000C5D8F" w:rsidP="003F60B7">
      <w:pPr>
        <w:pStyle w:val="Caption"/>
        <w:numPr>
          <w:ilvl w:val="0"/>
          <w:numId w:val="18"/>
        </w:numPr>
      </w:pPr>
      <w:bookmarkStart w:id="10" w:name="_Toc38785874"/>
      <w:r>
        <w:t>Mô tả cách tính cổng reset [2]</w:t>
      </w:r>
      <w:bookmarkEnd w:id="10"/>
    </w:p>
    <w:p w14:paraId="78511DAF" w14:textId="42EA30B4" w:rsidR="003F60B7" w:rsidRPr="003F60B7" w:rsidRDefault="003F60B7" w:rsidP="003F60B7">
      <w:pPr>
        <w:pStyle w:val="Nidungvnbn"/>
      </w:pPr>
      <w:r>
        <w:t>Cổng reset giúp neural quyết định xem nên bỏ đi bao nhiêu phần của input.</w:t>
      </w:r>
    </w:p>
    <w:p w14:paraId="7D446A34" w14:textId="5CC7B929" w:rsidR="00A043ED" w:rsidRDefault="00883A19" w:rsidP="00A043ED">
      <w:pPr>
        <w:pStyle w:val="Tiumccp2"/>
        <w:numPr>
          <w:ilvl w:val="2"/>
          <w:numId w:val="17"/>
        </w:numPr>
      </w:pPr>
      <w:bookmarkStart w:id="11" w:name="_Toc38785920"/>
      <w:r>
        <w:t xml:space="preserve">Xuất kết quả </w:t>
      </w:r>
      <m:oMath>
        <m:sSub>
          <m:sSubPr>
            <m:ctrlPr>
              <w:rPr>
                <w:rFonts w:ascii="Cambria Math" w:hAnsi="Cambria Math"/>
              </w:rPr>
            </m:ctrlPr>
          </m:sSubPr>
          <m:e>
            <m:r>
              <m:rPr>
                <m:sty m:val="bi"/>
              </m:rPr>
              <w:rPr>
                <w:rFonts w:ascii="Cambria Math" w:hAnsi="Cambria Math"/>
              </w:rPr>
              <m:t>h</m:t>
            </m:r>
          </m:e>
          <m:sub>
            <m:r>
              <m:rPr>
                <m:sty m:val="bi"/>
              </m:rPr>
              <w:rPr>
                <w:rFonts w:ascii="Cambria Math" w:hAnsi="Cambria Math"/>
              </w:rPr>
              <m:t>t</m:t>
            </m:r>
          </m:sub>
        </m:sSub>
      </m:oMath>
      <w:bookmarkEnd w:id="11"/>
    </w:p>
    <w:p w14:paraId="75174603" w14:textId="657D940D" w:rsidR="00883A19" w:rsidRDefault="00DA61A9" w:rsidP="00883A19">
      <w:pPr>
        <w:pStyle w:val="Nidungvnbn"/>
      </w:pPr>
      <w:r>
        <w:t xml:space="preserve">Đầu tiên ta sẽ tính giá trị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t>:</w:t>
      </w:r>
    </w:p>
    <w:p w14:paraId="7F3BDE80" w14:textId="6036079B" w:rsidR="004D1E0D" w:rsidRPr="004D1E0D" w:rsidRDefault="0066501F" w:rsidP="004D1E0D">
      <w:pPr>
        <w:pStyle w:val="Nidungvnbn"/>
      </w:pPr>
      <m:oMathPara>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r>
            <w:rPr>
              <w:rFonts w:ascii="Cambria Math" w:hAnsi="Cambria Math"/>
            </w:rPr>
            <m:t>=</m:t>
          </m:r>
          <m:r>
            <m:rPr>
              <m:sty m:val="p"/>
            </m:rPr>
            <w:rPr>
              <w:rFonts w:ascii="Cambria Math" w:hAnsi="Cambria Math"/>
            </w:rPr>
            <m:t>tanh⁡</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⊙U</m:t>
              </m:r>
              <m:sSub>
                <m:sSubPr>
                  <m:ctrlPr>
                    <w:rPr>
                      <w:rFonts w:ascii="Cambria Math" w:hAnsi="Cambria Math"/>
                      <w:i/>
                    </w:rPr>
                  </m:ctrlPr>
                </m:sSubPr>
                <m:e>
                  <m:r>
                    <w:rPr>
                      <w:rFonts w:ascii="Cambria Math" w:hAnsi="Cambria Math"/>
                    </w:rPr>
                    <m:t>h</m:t>
                  </m:r>
                </m:e>
                <m:sub>
                  <m:r>
                    <w:rPr>
                      <w:rFonts w:ascii="Cambria Math" w:hAnsi="Cambria Math"/>
                    </w:rPr>
                    <m:t>t-1</m:t>
                  </m:r>
                </m:sub>
              </m:sSub>
            </m:e>
          </m:d>
        </m:oMath>
      </m:oMathPara>
    </w:p>
    <w:p w14:paraId="36A532AA" w14:textId="0A635B06" w:rsidR="004D1E0D" w:rsidRDefault="004D1E0D" w:rsidP="00883A19">
      <w:pPr>
        <w:pStyle w:val="Nidungvnbn"/>
      </w:pPr>
      <w:r>
        <w:rPr>
          <w:noProof/>
        </w:rPr>
        <w:drawing>
          <wp:inline distT="0" distB="0" distL="0" distR="0" wp14:anchorId="57BE00D8" wp14:editId="7B7D3692">
            <wp:extent cx="4923088"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2446" cy="3571627"/>
                    </a:xfrm>
                    <a:prstGeom prst="rect">
                      <a:avLst/>
                    </a:prstGeom>
                  </pic:spPr>
                </pic:pic>
              </a:graphicData>
            </a:graphic>
          </wp:inline>
        </w:drawing>
      </w:r>
    </w:p>
    <w:p w14:paraId="20A7BE3D" w14:textId="4D831AB0" w:rsidR="004D1E0D" w:rsidRDefault="00D20B8E" w:rsidP="0056586B">
      <w:pPr>
        <w:pStyle w:val="Caption"/>
        <w:numPr>
          <w:ilvl w:val="0"/>
          <w:numId w:val="18"/>
        </w:numPr>
        <w:rPr>
          <w:lang w:val="vi-VN"/>
        </w:rPr>
      </w:pPr>
      <w:bookmarkStart w:id="12" w:name="_Toc38785875"/>
      <w:r>
        <w:rPr>
          <w:lang w:val="vi-VN"/>
        </w:rPr>
        <w:t xml:space="preserve">Mô tả cách tính </w:t>
      </w:r>
      <m:oMath>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w:r>
        <w:rPr>
          <w:lang w:val="vi-VN"/>
        </w:rPr>
        <w:t xml:space="preserve"> [2]</w:t>
      </w:r>
      <w:bookmarkEnd w:id="12"/>
    </w:p>
    <w:p w14:paraId="39A3A688" w14:textId="310CF30C" w:rsidR="00D20B8E" w:rsidRDefault="00D20B8E" w:rsidP="00D20B8E">
      <w:pPr>
        <w:pStyle w:val="Nidungvnbn"/>
        <w:rPr>
          <w:lang w:val="vi-VN"/>
        </w:rPr>
      </w:pPr>
      <w:r>
        <w:rPr>
          <w:lang w:val="vi-VN"/>
        </w:rPr>
        <w:lastRenderedPageBreak/>
        <w:t>Cuối cùng ta sẽ tính giá trị đầu ra của neural:</w:t>
      </w:r>
    </w:p>
    <w:p w14:paraId="58D4CFD3" w14:textId="20DCE124" w:rsidR="00D20B8E" w:rsidRPr="00D20B8E" w:rsidRDefault="0066501F" w:rsidP="00D20B8E">
      <w:pPr>
        <w:pStyle w:val="Nidungvnbn"/>
      </w:pPr>
      <m:oMathPara>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r>
            <w:rPr>
              <w:rFonts w:ascii="Cambria Math" w:hAnsi="Cambria Math"/>
              <w:lang w:val="vi-VN"/>
            </w:rPr>
            <m:t>+</m:t>
          </m:r>
          <m:d>
            <m:dPr>
              <m:ctrlPr>
                <w:rPr>
                  <w:rFonts w:ascii="Cambria Math" w:hAnsi="Cambria Math"/>
                  <w:i/>
                  <w:lang w:val="vi-VN"/>
                </w:rPr>
              </m:ctrlPr>
            </m:dPr>
            <m:e>
              <m:r>
                <w:rPr>
                  <w:rFonts w:ascii="Cambria Math" w:hAnsi="Cambria Math"/>
                  <w:lang w:val="vi-VN"/>
                </w:rPr>
                <m:t>1-</m:t>
              </m:r>
              <m:sSub>
                <m:sSubPr>
                  <m:ctrlPr>
                    <w:rPr>
                      <w:rFonts w:ascii="Cambria Math" w:hAnsi="Cambria Math"/>
                      <w:i/>
                      <w:lang w:val="vi-VN"/>
                    </w:rPr>
                  </m:ctrlPr>
                </m:sSubPr>
                <m:e>
                  <m:r>
                    <w:rPr>
                      <w:rFonts w:ascii="Cambria Math" w:hAnsi="Cambria Math"/>
                      <w:lang w:val="vi-VN"/>
                    </w:rPr>
                    <m:t>z</m:t>
                  </m:r>
                </m:e>
                <m:sub>
                  <m:r>
                    <w:rPr>
                      <w:rFonts w:ascii="Cambria Math" w:hAnsi="Cambria Math"/>
                      <w:lang w:val="vi-VN"/>
                    </w:rPr>
                    <m:t>t</m:t>
                  </m:r>
                </m:sub>
              </m:sSub>
            </m:e>
          </m:d>
          <m:r>
            <w:rPr>
              <w:rFonts w:ascii="Cambria Math" w:hAnsi="Cambria Math"/>
              <w:lang w:val="vi-VN"/>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m:t>
              </m:r>
            </m:sup>
          </m:sSubSup>
        </m:oMath>
      </m:oMathPara>
    </w:p>
    <w:p w14:paraId="2E5CDFE5" w14:textId="77777777" w:rsidR="00F50393" w:rsidRDefault="00F50393" w:rsidP="00D20B8E">
      <w:pPr>
        <w:pStyle w:val="Nidungvnbn"/>
        <w:rPr>
          <w:lang w:val="vi-VN"/>
        </w:rPr>
      </w:pPr>
      <w:r>
        <w:rPr>
          <w:lang w:val="vi-VN"/>
        </w:rPr>
        <w:t xml:space="preserve">Ta sẽ áp dụng mạng neural RNN với mỗi neural là GRU cho cả 2 bộ là encoder và decoder. </w:t>
      </w:r>
    </w:p>
    <w:p w14:paraId="72CC1518" w14:textId="65E5C4CE" w:rsidR="00F50393" w:rsidRDefault="00F50393" w:rsidP="006D603E">
      <w:pPr>
        <w:pStyle w:val="Nidungvnbn"/>
        <w:rPr>
          <w:lang w:val="vi-VN"/>
        </w:rPr>
      </w:pPr>
      <w:r>
        <w:rPr>
          <w:lang w:val="vi-VN"/>
        </w:rPr>
        <w:t xml:space="preserve">Ở encoder đầu vào của mỗi neural sẽ là tập dữ liệu văn bản của ngôn ngữ gốc kèm với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 Đầu ra của mỗi neural là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Pr>
          <w:lang w:val="vi-VN"/>
        </w:rPr>
        <w:t xml:space="preserve"> tính được của mỗi neural.</w:t>
      </w:r>
    </w:p>
    <w:p w14:paraId="3ABC015B" w14:textId="2F8A20E9" w:rsidR="006D603E" w:rsidRPr="00F50393" w:rsidRDefault="006D603E" w:rsidP="006D603E">
      <w:pPr>
        <w:pStyle w:val="Nidungvnbn"/>
        <w:rPr>
          <w:lang w:val="vi-VN"/>
        </w:rPr>
      </w:pPr>
      <w:r>
        <w:rPr>
          <w:lang w:val="vi-VN"/>
        </w:rPr>
        <w:t xml:space="preserve">Ở decoder đầu vào của mỗi neural </w:t>
      </w:r>
      <w:r w:rsidR="000E7A6F">
        <w:rPr>
          <w:lang w:val="vi-VN"/>
        </w:rPr>
        <w:t>gồm</w:t>
      </w:r>
      <w:r>
        <w:rPr>
          <w:lang w:val="vi-VN"/>
        </w:rPr>
        <w:t xml:space="preserve"> kết quả đầu ra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t-1</m:t>
            </m:r>
          </m:sub>
        </m:sSub>
      </m:oMath>
      <w:r>
        <w:rPr>
          <w:lang w:val="vi-VN"/>
        </w:rPr>
        <w:t xml:space="preserve"> của neural phía trước</w:t>
      </w:r>
      <w:r w:rsidR="000E7A6F">
        <w:rPr>
          <w:lang w:val="vi-VN"/>
        </w:rPr>
        <w:t xml:space="preserve"> và kết quả ta dịch được tại bước phía trước (t – 1)</w:t>
      </w:r>
      <w:r>
        <w:rPr>
          <w:lang w:val="vi-VN"/>
        </w:rPr>
        <w:t xml:space="preserve">. Còn đầu ra sẽ gồm kết quả ta dịch được </w:t>
      </w:r>
      <w:r w:rsidR="00FF009A">
        <w:rPr>
          <w:lang w:val="vi-VN"/>
        </w:rPr>
        <w:t xml:space="preserve">kèm với kết quả </w:t>
      </w:r>
      <m:oMath>
        <m:sSub>
          <m:sSubPr>
            <m:ctrlPr>
              <w:rPr>
                <w:rFonts w:ascii="Cambria Math" w:hAnsi="Cambria Math"/>
                <w:i/>
                <w:lang w:val="vi-VN"/>
              </w:rPr>
            </m:ctrlPr>
          </m:sSubPr>
          <m:e>
            <m:r>
              <w:rPr>
                <w:rFonts w:ascii="Cambria Math" w:hAnsi="Cambria Math"/>
                <w:lang w:val="vi-VN"/>
              </w:rPr>
              <m:t>h</m:t>
            </m:r>
          </m:e>
          <m:sub>
            <m:r>
              <w:rPr>
                <w:rFonts w:ascii="Cambria Math" w:hAnsi="Cambria Math"/>
                <w:lang w:val="vi-VN"/>
              </w:rPr>
              <m:t>t</m:t>
            </m:r>
          </m:sub>
        </m:sSub>
      </m:oMath>
      <w:r w:rsidR="00FF009A">
        <w:rPr>
          <w:lang w:val="vi-VN"/>
        </w:rPr>
        <w:t xml:space="preserve"> ta tính được ở neural hiện tại.</w:t>
      </w:r>
    </w:p>
    <w:p w14:paraId="2FE4EC67" w14:textId="7C3C62B5" w:rsidR="003759E8" w:rsidRDefault="003759E8" w:rsidP="005F6F85">
      <w:pPr>
        <w:pStyle w:val="Tiumccp1"/>
        <w:numPr>
          <w:ilvl w:val="1"/>
          <w:numId w:val="17"/>
        </w:numPr>
      </w:pPr>
      <w:bookmarkStart w:id="13" w:name="_Toc38785921"/>
      <w:r>
        <w:t>Convolutional Neural Network trong mô hình</w:t>
      </w:r>
      <w:bookmarkEnd w:id="13"/>
    </w:p>
    <w:p w14:paraId="33A3A5CD" w14:textId="50BCF8AA" w:rsidR="00593372" w:rsidRDefault="002936C1" w:rsidP="00593372">
      <w:pPr>
        <w:pStyle w:val="Nidungvnbn"/>
      </w:pPr>
      <w:r>
        <w:rPr>
          <w:lang w:val="vi-VN"/>
        </w:rPr>
        <w:t>Ngoài việc sử mô hình mạng neural RNN cho quá trình dịch máy, ta còn có thể sử dụng mô hình mạng neural Convolutional Neural Network (CNN) vào quá trình dịch.</w:t>
      </w:r>
      <w:r w:rsidR="00207ABE">
        <w:t xml:space="preserve"> Mô hình dịch máy sử dụng CNN ta sẽ gọi là Gated Recursive CNN (grConv).</w:t>
      </w:r>
    </w:p>
    <w:p w14:paraId="7C9C6EE4" w14:textId="22DE01BD" w:rsidR="000B4A76" w:rsidRDefault="000B4A76" w:rsidP="000B4A76">
      <w:pPr>
        <w:pStyle w:val="Nidungvnbn"/>
        <w:jc w:val="center"/>
      </w:pPr>
      <w:r>
        <w:rPr>
          <w:noProof/>
        </w:rPr>
        <w:drawing>
          <wp:inline distT="0" distB="0" distL="0" distR="0" wp14:anchorId="0D328B76" wp14:editId="671CF280">
            <wp:extent cx="2600325" cy="19145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0325" cy="1914525"/>
                    </a:xfrm>
                    <a:prstGeom prst="rect">
                      <a:avLst/>
                    </a:prstGeom>
                  </pic:spPr>
                </pic:pic>
              </a:graphicData>
            </a:graphic>
          </wp:inline>
        </w:drawing>
      </w:r>
    </w:p>
    <w:p w14:paraId="39F5622A" w14:textId="520F0649" w:rsidR="000B4A76" w:rsidRPr="00207ABE" w:rsidRDefault="000B4A76" w:rsidP="000B4A76">
      <w:pPr>
        <w:pStyle w:val="Caption"/>
        <w:numPr>
          <w:ilvl w:val="0"/>
          <w:numId w:val="18"/>
        </w:numPr>
      </w:pPr>
      <w:bookmarkStart w:id="14" w:name="_Toc38785876"/>
      <w:r>
        <w:t>Cấu trúc của CNN trong encoder [3]</w:t>
      </w:r>
      <w:bookmarkEnd w:id="14"/>
    </w:p>
    <w:p w14:paraId="028A95F5" w14:textId="77777777" w:rsidR="00176345" w:rsidRDefault="00176345" w:rsidP="00176345">
      <w:pPr>
        <w:pStyle w:val="Nidungvnbn"/>
      </w:pPr>
      <w:r>
        <w:t>Ta có tập dữ liệu đầu vào:</w:t>
      </w:r>
    </w:p>
    <w:p w14:paraId="23DB7AC0" w14:textId="7B91E44F" w:rsidR="002936C1" w:rsidRPr="00176345" w:rsidRDefault="00176345" w:rsidP="00176345">
      <w:pPr>
        <w:pStyle w:val="Nidungvnbn"/>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9B1BC0A" w14:textId="30A5FAF4" w:rsidR="00F020AA" w:rsidRDefault="00F020AA" w:rsidP="00176345">
      <w:pPr>
        <w:pStyle w:val="Nidungvnbn"/>
      </w:pPr>
      <w:r>
        <w:t xml:space="preserve">Ở bước 0, </w:t>
      </w:r>
      <w:r w:rsidR="002F2A06">
        <w:t>hidden unit</w:t>
      </w:r>
      <w:r>
        <w:t xml:space="preserve"> được tính như sau:</w:t>
      </w:r>
    </w:p>
    <w:p w14:paraId="2997ABB2" w14:textId="6B42F3D6" w:rsidR="00F020AA" w:rsidRDefault="0066501F" w:rsidP="00176345">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0,j</m:t>
              </m:r>
            </m:sub>
          </m:sSub>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19F9FD24" w14:textId="0E283C6C" w:rsidR="002F2A06" w:rsidRDefault="002F2A06" w:rsidP="00176345">
      <w:pPr>
        <w:pStyle w:val="Nidungvnbn"/>
      </w:pPr>
      <w:r>
        <w:t>Trong đó U là trọng số tại bước 0.</w:t>
      </w:r>
    </w:p>
    <w:p w14:paraId="7532394F" w14:textId="0A8E4B55" w:rsidR="00176345" w:rsidRDefault="00A00B52" w:rsidP="00176345">
      <w:pPr>
        <w:pStyle w:val="Nidungvnbn"/>
      </w:pPr>
      <w:r>
        <w:lastRenderedPageBreak/>
        <w:t>Mạng CNN của</w:t>
      </w:r>
      <w:r w:rsidR="00D84BE9">
        <w:t xml:space="preserve"> ta sẽ có 4 trọng số </w:t>
      </w:r>
      <w:r>
        <w:t xml:space="preserve">chính </w:t>
      </w:r>
      <w:r w:rsidR="00D84BE9">
        <w:t xml:space="preserve">là: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84BE9">
        <w:t xml:space="preserve">, </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sidR="00D84BE9">
        <w:t xml:space="preserve">, </w:t>
      </w:r>
      <m:oMath>
        <m:sSub>
          <m:sSubPr>
            <m:ctrlPr>
              <w:rPr>
                <w:rFonts w:ascii="Cambria Math" w:hAnsi="Cambria Math"/>
                <w:i/>
              </w:rPr>
            </m:ctrlPr>
          </m:sSubPr>
          <m:e>
            <m:r>
              <w:rPr>
                <w:rFonts w:ascii="Cambria Math" w:hAnsi="Cambria Math"/>
              </w:rPr>
              <m:t>G</m:t>
            </m:r>
          </m:e>
          <m:sub>
            <m:r>
              <w:rPr>
                <w:rFonts w:ascii="Cambria Math" w:hAnsi="Cambria Math"/>
              </w:rPr>
              <m:t>l</m:t>
            </m:r>
          </m:sub>
        </m:sSub>
      </m:oMath>
      <w:r w:rsidR="00D84BE9">
        <w:t xml:space="preserve"> và </w:t>
      </w:r>
      <m:oMath>
        <m:sSub>
          <m:sSubPr>
            <m:ctrlPr>
              <w:rPr>
                <w:rFonts w:ascii="Cambria Math" w:hAnsi="Cambria Math"/>
                <w:i/>
              </w:rPr>
            </m:ctrlPr>
          </m:sSubPr>
          <m:e>
            <m:r>
              <w:rPr>
                <w:rFonts w:ascii="Cambria Math" w:hAnsi="Cambria Math"/>
              </w:rPr>
              <m:t>G</m:t>
            </m:r>
          </m:e>
          <m:sub>
            <m:r>
              <w:rPr>
                <w:rFonts w:ascii="Cambria Math" w:hAnsi="Cambria Math"/>
              </w:rPr>
              <m:t>r</m:t>
            </m:r>
          </m:sub>
        </m:sSub>
      </m:oMath>
      <w:r w:rsidR="00D84BE9">
        <w:t>. T</w:t>
      </w:r>
      <w:r w:rsidR="00F074E9">
        <w:t xml:space="preserve">ại mỗi bước </w:t>
      </w:r>
      <m:oMath>
        <m:r>
          <w:rPr>
            <w:rFonts w:ascii="Cambria Math" w:hAnsi="Cambria Math"/>
          </w:rPr>
          <m:t>t∈</m:t>
        </m:r>
        <m:d>
          <m:dPr>
            <m:begChr m:val="["/>
            <m:endChr m:val="]"/>
            <m:ctrlPr>
              <w:rPr>
                <w:rFonts w:ascii="Cambria Math" w:hAnsi="Cambria Math"/>
                <w:i/>
              </w:rPr>
            </m:ctrlPr>
          </m:dPr>
          <m:e>
            <m:r>
              <w:rPr>
                <w:rFonts w:ascii="Cambria Math" w:hAnsi="Cambria Math"/>
              </w:rPr>
              <m:t>1, n-1</m:t>
            </m:r>
          </m:e>
        </m:d>
      </m:oMath>
      <w:r w:rsidR="00F074E9">
        <w:t xml:space="preserve">, </w:t>
      </w:r>
      <w:r w:rsidR="00F020AA">
        <w:t>đầu vào của neural</w:t>
      </w:r>
      <w:r w:rsidR="00F074E9">
        <w:t xml:space="preserve"> j được tính </w:t>
      </w:r>
      <w:r w:rsidR="002F2A06">
        <w:t>dựa trên 3 giá trị đầu vào cơ bản: giá trị đầu vào bên trái (left - l), bên phải (right - r) và ở giữa (center - c).</w:t>
      </w:r>
    </w:p>
    <w:p w14:paraId="3FBB1266" w14:textId="4C47350B" w:rsidR="00FA4794" w:rsidRDefault="00D10F78" w:rsidP="00176345">
      <w:pPr>
        <w:pStyle w:val="Nidungvnbn"/>
      </w:pPr>
      <w:r>
        <w:t>Giá trị ở giữa được tính như sau:</w:t>
      </w:r>
    </w:p>
    <w:p w14:paraId="62CAD510" w14:textId="4576EE7C" w:rsidR="00D10F78" w:rsidRPr="00D10F78" w:rsidRDefault="0066501F" w:rsidP="00176345">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=f</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7EA7DF1D" w14:textId="569C5965" w:rsidR="00D10F78" w:rsidRDefault="00D10F78" w:rsidP="00176345">
      <w:pPr>
        <w:pStyle w:val="Nidungvnbn"/>
      </w:pPr>
      <w:r>
        <w:t>Giá trị của neural hiện tại được tính như sau:</w:t>
      </w:r>
    </w:p>
    <w:p w14:paraId="70EA58B4" w14:textId="0C19A17B" w:rsidR="00CE6B12" w:rsidRDefault="0066501F" w:rsidP="00057798">
      <w:pPr>
        <w:pStyle w:val="Nidungvnbn"/>
      </w:pPr>
      <m:oMathPara>
        <m:oMath>
          <m:sSub>
            <m:sSubPr>
              <m:ctrlPr>
                <w:rPr>
                  <w:rFonts w:ascii="Cambria Math" w:hAnsi="Cambria Math"/>
                  <w:i/>
                </w:rPr>
              </m:ctrlPr>
            </m:sSubPr>
            <m:e>
              <m:r>
                <w:rPr>
                  <w:rFonts w:ascii="Cambria Math" w:hAnsi="Cambria Math"/>
                </w:rPr>
                <m:t>h</m:t>
              </m:r>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t,j</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oMath>
      </m:oMathPara>
    </w:p>
    <w:p w14:paraId="537F0E4B" w14:textId="438749D3" w:rsidR="00CE6B12" w:rsidRDefault="00CE6B12" w:rsidP="00176345">
      <w:pPr>
        <w:pStyle w:val="Nidungvnbn"/>
      </w:pPr>
      <w:r>
        <w:t xml:space="preserve">Các giá trị </w:t>
      </w:r>
      <m:oMath>
        <m:sSub>
          <m:sSubPr>
            <m:ctrlPr>
              <w:rPr>
                <w:rFonts w:ascii="Cambria Math" w:hAnsi="Cambria Math"/>
                <w:i/>
              </w:rPr>
            </m:ctrlPr>
          </m:sSubPr>
          <m:e>
            <m:r>
              <w:rPr>
                <w:rFonts w:ascii="Cambria Math" w:hAnsi="Cambria Math"/>
              </w:rPr>
              <m:t>ω</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t xml:space="preserve"> và </w:t>
      </w:r>
      <m:oMath>
        <m:sSub>
          <m:sSubPr>
            <m:ctrlPr>
              <w:rPr>
                <w:rFonts w:ascii="Cambria Math" w:hAnsi="Cambria Math"/>
                <w:i/>
              </w:rPr>
            </m:ctrlPr>
          </m:sSubPr>
          <m:e>
            <m:r>
              <w:rPr>
                <w:rFonts w:ascii="Cambria Math" w:hAnsi="Cambria Math"/>
              </w:rPr>
              <m:t>ω</m:t>
            </m:r>
          </m:e>
          <m:sub>
            <m:r>
              <w:rPr>
                <w:rFonts w:ascii="Cambria Math" w:hAnsi="Cambria Math"/>
              </w:rPr>
              <m:t>r</m:t>
            </m:r>
          </m:sub>
        </m:sSub>
      </m:oMath>
      <w:r>
        <w:t xml:space="preserve"> được tính như sau:</w:t>
      </w:r>
    </w:p>
    <w:p w14:paraId="03F4E981" w14:textId="0EEC4A50" w:rsidR="00CE6B12" w:rsidRPr="00CE6B12" w:rsidRDefault="0066501F" w:rsidP="00176345">
      <w:pPr>
        <w:pStyle w:val="Nidungvnbn"/>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ω</m:t>
                        </m:r>
                      </m:e>
                      <m:sub>
                        <m:r>
                          <w:rPr>
                            <w:rFonts w:ascii="Cambria Math" w:hAnsi="Cambria Math"/>
                          </w:rPr>
                          <m:t>c</m:t>
                        </m:r>
                      </m:sub>
                    </m:sSub>
                  </m:e>
                </m:mr>
                <m:mr>
                  <m:e>
                    <m:sSub>
                      <m:sSubPr>
                        <m:ctrlPr>
                          <w:rPr>
                            <w:rFonts w:ascii="Cambria Math" w:hAnsi="Cambria Math"/>
                            <w:i/>
                          </w:rPr>
                        </m:ctrlPr>
                      </m:sSubPr>
                      <m:e>
                        <m:r>
                          <w:rPr>
                            <w:rFonts w:ascii="Cambria Math" w:hAnsi="Cambria Math"/>
                          </w:rPr>
                          <m:t>ω</m:t>
                        </m:r>
                      </m:e>
                      <m:sub>
                        <m:r>
                          <w:rPr>
                            <w:rFonts w:ascii="Cambria Math" w:hAnsi="Cambria Math"/>
                          </w:rPr>
                          <m:t>l</m:t>
                        </m:r>
                      </m:sub>
                    </m:sSub>
                  </m:e>
                </m:mr>
                <m:mr>
                  <m:e>
                    <m:sSub>
                      <m:sSubPr>
                        <m:ctrlPr>
                          <w:rPr>
                            <w:rFonts w:ascii="Cambria Math" w:hAnsi="Cambria Math"/>
                            <w:i/>
                          </w:rPr>
                        </m:ctrlPr>
                      </m:sSubPr>
                      <m:e>
                        <m:r>
                          <w:rPr>
                            <w:rFonts w:ascii="Cambria Math" w:hAnsi="Cambria Math"/>
                          </w:rPr>
                          <m:t>ω</m:t>
                        </m:r>
                      </m:e>
                      <m:sub>
                        <m:r>
                          <w:rPr>
                            <w:rFonts w:ascii="Cambria Math" w:hAnsi="Cambria Math"/>
                          </w:rPr>
                          <m:t>r</m:t>
                        </m:r>
                      </m:sub>
                    </m:sSub>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oMath>
      </m:oMathPara>
    </w:p>
    <w:p w14:paraId="19EB959D" w14:textId="6F2BE9CE" w:rsidR="00CE6B12" w:rsidRDefault="00CE6B12" w:rsidP="00176345">
      <w:pPr>
        <w:pStyle w:val="Nidungvnbn"/>
      </w:pPr>
      <w:r>
        <w:t xml:space="preserve">Trong đó </w:t>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và Z được tính như sau:</w:t>
      </w:r>
    </w:p>
    <w:p w14:paraId="292FEED2" w14:textId="4708015F" w:rsidR="00CE6B12" w:rsidRPr="00E32876" w:rsidRDefault="00CE6B12" w:rsidP="00176345">
      <w:pPr>
        <w:pStyle w:val="Nidungvnbn"/>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sSub>
                        <m:sSubPr>
                          <m:ctrlPr>
                            <w:rPr>
                              <w:rFonts w:ascii="Cambria Math" w:hAnsi="Cambria Math"/>
                              <w:i/>
                            </w:rPr>
                          </m:ctrlPr>
                        </m:sSubPr>
                        <m:e>
                          <m:r>
                            <w:rPr>
                              <w:rFonts w:ascii="Cambria Math" w:hAnsi="Cambria Math"/>
                            </w:rPr>
                            <m:t>h</m:t>
                          </m:r>
                        </m:e>
                        <m:sub>
                          <m:r>
                            <w:rPr>
                              <w:rFonts w:ascii="Cambria Math" w:hAnsi="Cambria Math"/>
                            </w:rPr>
                            <m:t>t-1,j-1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sSub>
                        <m:sSubPr>
                          <m:ctrlPr>
                            <w:rPr>
                              <w:rFonts w:ascii="Cambria Math" w:hAnsi="Cambria Math"/>
                              <w:i/>
                            </w:rPr>
                          </m:ctrlPr>
                        </m:sSubPr>
                        <m:e>
                          <m:r>
                            <w:rPr>
                              <w:rFonts w:ascii="Cambria Math" w:hAnsi="Cambria Math"/>
                            </w:rPr>
                            <m:t>h</m:t>
                          </m:r>
                        </m:e>
                        <m:sub>
                          <m:r>
                            <w:rPr>
                              <w:rFonts w:ascii="Cambria Math" w:hAnsi="Cambria Math"/>
                            </w:rPr>
                            <m:t>t-1,j</m:t>
                          </m:r>
                        </m:sub>
                      </m:sSub>
                    </m:e>
                  </m:d>
                </m:e>
                <m:sub>
                  <m:r>
                    <w:rPr>
                      <w:rFonts w:ascii="Cambria Math" w:hAnsi="Cambria Math"/>
                    </w:rPr>
                    <m:t>k</m:t>
                  </m:r>
                </m:sub>
              </m:sSub>
            </m:e>
          </m:nary>
        </m:oMath>
      </m:oMathPara>
    </w:p>
    <w:p w14:paraId="58756F57" w14:textId="76496079" w:rsidR="00C941FE" w:rsidRDefault="00C941FE" w:rsidP="00C941FE">
      <w:pPr>
        <w:pStyle w:val="Nidungvnbn"/>
      </w:pPr>
      <w:r>
        <w:t>Theo kích hoạt này, ta có thể nghĩ đến việc kích hoạt</w:t>
      </w:r>
      <w:r w:rsidR="00371DF7">
        <w:t xml:space="preserve"> (activate)</w:t>
      </w:r>
      <w:r>
        <w:t xml:space="preserve"> một </w:t>
      </w:r>
      <w:r w:rsidR="00371DF7">
        <w:t>node</w:t>
      </w:r>
      <w:r>
        <w:t xml:space="preserve"> duy nhất ở cấp độ đệ quy t</w:t>
      </w:r>
      <w:r w:rsidR="00371DF7">
        <w:t xml:space="preserve"> chính</w:t>
      </w:r>
      <w:r>
        <w:t xml:space="preserve"> là </w:t>
      </w:r>
      <w:r w:rsidR="00371DF7">
        <w:t xml:space="preserve">việc ta sẽ </w:t>
      </w:r>
      <w:r>
        <w:t xml:space="preserve">sự lựa chọn giữa </w:t>
      </w:r>
      <w:r w:rsidR="00371DF7">
        <w:t>kết quả của hàm</w:t>
      </w:r>
      <w:r>
        <w:t xml:space="preserve"> </w:t>
      </w:r>
      <w:r w:rsidR="00371DF7">
        <w:t>activation</w:t>
      </w:r>
      <w:r>
        <w:t xml:space="preserve"> mới tính toán </w:t>
      </w:r>
      <w:r w:rsidR="00371DF7">
        <w:t xml:space="preserve">được </w:t>
      </w:r>
      <w:r>
        <w:t xml:space="preserve">từ </w:t>
      </w:r>
      <w:r w:rsidR="00371DF7">
        <w:t>nhánh</w:t>
      </w:r>
      <w:r>
        <w:t xml:space="preserve"> trái </w:t>
      </w:r>
      <w:r w:rsidR="00371DF7">
        <w:t>hay nhánh</w:t>
      </w:r>
      <w:r>
        <w:t xml:space="preserve"> phải</w:t>
      </w:r>
      <w:r w:rsidR="00371DF7">
        <w:t xml:space="preserve"> của bước t – 1 ở phía trước</w:t>
      </w:r>
      <w:r>
        <w:t xml:space="preserve">. Lựa chọn này cho phép cấu trúc tổng thể của tích chập đệ quy </w:t>
      </w:r>
      <w:r w:rsidR="00371DF7">
        <w:t xml:space="preserve">có thể </w:t>
      </w:r>
      <w:r>
        <w:t xml:space="preserve">thay đổi </w:t>
      </w:r>
      <w:r w:rsidR="00371DF7">
        <w:t>một cách linh hoạt</w:t>
      </w:r>
      <w:r>
        <w:t xml:space="preserve"> đối với </w:t>
      </w:r>
      <w:r w:rsidR="00371DF7">
        <w:t xml:space="preserve">các </w:t>
      </w:r>
      <w:r>
        <w:t xml:space="preserve">mẫu đầu vào. </w:t>
      </w:r>
      <w:r w:rsidR="00371DF7">
        <w:t>Quá trình của một node có được biểu diễn đơn giản bằng hình sau:</w:t>
      </w:r>
    </w:p>
    <w:p w14:paraId="78070048" w14:textId="2A42080B" w:rsidR="00371DF7" w:rsidRDefault="002128F6" w:rsidP="00371DF7">
      <w:pPr>
        <w:pStyle w:val="Nidungvnbn"/>
        <w:jc w:val="center"/>
      </w:pPr>
      <w:r>
        <w:rPr>
          <w:noProof/>
        </w:rPr>
        <w:drawing>
          <wp:inline distT="0" distB="0" distL="0" distR="0" wp14:anchorId="6F4FD0D9" wp14:editId="38D8076B">
            <wp:extent cx="2057400" cy="241154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72150" cy="2428832"/>
                    </a:xfrm>
                    <a:prstGeom prst="rect">
                      <a:avLst/>
                    </a:prstGeom>
                    <a:noFill/>
                    <a:ln>
                      <a:noFill/>
                    </a:ln>
                  </pic:spPr>
                </pic:pic>
              </a:graphicData>
            </a:graphic>
          </wp:inline>
        </w:drawing>
      </w:r>
    </w:p>
    <w:p w14:paraId="2E397A4E" w14:textId="20B350DC" w:rsidR="00371DF7" w:rsidRDefault="002128F6" w:rsidP="002128F6">
      <w:pPr>
        <w:pStyle w:val="Caption"/>
        <w:numPr>
          <w:ilvl w:val="0"/>
          <w:numId w:val="18"/>
        </w:numPr>
      </w:pPr>
      <w:bookmarkStart w:id="15" w:name="_Toc38785877"/>
      <w:r>
        <w:t>Minh họa cách hoạt động của hàm activation ở mỗi node [3]</w:t>
      </w:r>
      <w:bookmarkEnd w:id="15"/>
    </w:p>
    <w:p w14:paraId="192985DC" w14:textId="5B114173" w:rsidR="00E32876" w:rsidRDefault="00C941FE" w:rsidP="00C941FE">
      <w:pPr>
        <w:pStyle w:val="Nidungvnbn"/>
      </w:pPr>
      <w:r>
        <w:lastRenderedPageBreak/>
        <w:t xml:space="preserve">Về mặt này, chúng </w:t>
      </w:r>
      <w:r w:rsidR="00207ABE">
        <w:t>ta</w:t>
      </w:r>
      <w:r>
        <w:t xml:space="preserve"> thậm chí có thể coi grConv </w:t>
      </w:r>
      <w:r w:rsidR="000B4A76">
        <w:t>là một giải thuật</w:t>
      </w:r>
      <w:r>
        <w:t xml:space="preserve"> ph</w:t>
      </w:r>
      <w:r w:rsidR="000B4A76">
        <w:t>ân tích cú pháp không giám sát.</w:t>
      </w:r>
    </w:p>
    <w:p w14:paraId="4008BE4E" w14:textId="094361CB" w:rsidR="000B4A76" w:rsidRDefault="000B4A76" w:rsidP="000B4A76">
      <w:pPr>
        <w:pStyle w:val="Nidungvnbn"/>
        <w:jc w:val="center"/>
      </w:pPr>
      <w:r>
        <w:rPr>
          <w:noProof/>
        </w:rPr>
        <w:drawing>
          <wp:inline distT="0" distB="0" distL="0" distR="0" wp14:anchorId="54F96003" wp14:editId="7DE53B03">
            <wp:extent cx="33528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2800" cy="1133475"/>
                    </a:xfrm>
                    <a:prstGeom prst="rect">
                      <a:avLst/>
                    </a:prstGeom>
                  </pic:spPr>
                </pic:pic>
              </a:graphicData>
            </a:graphic>
          </wp:inline>
        </w:drawing>
      </w:r>
    </w:p>
    <w:p w14:paraId="790B5733" w14:textId="6F23D209" w:rsidR="000B4A76" w:rsidRPr="00176345" w:rsidRDefault="00057798" w:rsidP="00057798">
      <w:pPr>
        <w:pStyle w:val="Caption"/>
        <w:numPr>
          <w:ilvl w:val="0"/>
          <w:numId w:val="18"/>
        </w:numPr>
      </w:pPr>
      <w:bookmarkStart w:id="16" w:name="_Toc38785878"/>
      <w:r>
        <w:t>Minh họa cho một số cấu trúc của CNN [3]</w:t>
      </w:r>
      <w:bookmarkEnd w:id="16"/>
    </w:p>
    <w:p w14:paraId="047DD0A4" w14:textId="0AA238DE" w:rsidR="003759E8" w:rsidRDefault="00892219" w:rsidP="005F6F85">
      <w:pPr>
        <w:pStyle w:val="Tiumccp1"/>
        <w:numPr>
          <w:ilvl w:val="1"/>
          <w:numId w:val="17"/>
        </w:numPr>
      </w:pPr>
      <w:bookmarkStart w:id="17" w:name="_Toc38785922"/>
      <w:r>
        <w:t>Mô hình Encoder-Decoder</w:t>
      </w:r>
      <w:bookmarkEnd w:id="17"/>
    </w:p>
    <w:p w14:paraId="62001026" w14:textId="244E5160" w:rsidR="00892219" w:rsidRDefault="00892219" w:rsidP="00C86304">
      <w:pPr>
        <w:pStyle w:val="Nidungvnbn"/>
      </w:pPr>
      <w:r>
        <w:t xml:space="preserve">Nhiệm vụ của dịch thuật có thể được hiểu theo quan điểm của học máy đó là việc học các phân phối có điều kiện </w:t>
      </w:r>
      <m:oMath>
        <m:r>
          <w:rPr>
            <w:rFonts w:ascii="Cambria Math" w:hAnsi="Cambria Math"/>
          </w:rPr>
          <m:t>p</m:t>
        </m:r>
        <m:d>
          <m:dPr>
            <m:ctrlPr>
              <w:rPr>
                <w:rFonts w:ascii="Cambria Math" w:hAnsi="Cambria Math"/>
                <w:i/>
              </w:rPr>
            </m:ctrlPr>
          </m:dPr>
          <m:e>
            <m:r>
              <w:rPr>
                <w:rFonts w:ascii="Cambria Math" w:hAnsi="Cambria Math"/>
              </w:rPr>
              <m:t>f | e</m:t>
            </m:r>
          </m:e>
        </m:d>
      </m:oMath>
      <w:r>
        <w:t xml:space="preserve"> của một câu đích (kết quả sau quá trình dịch) f dựa trên một câu nguồn e (câu muốn dịch).</w:t>
      </w:r>
      <w:r w:rsidR="00C86304">
        <w:t xml:space="preserve"> Bằng </w:t>
      </w:r>
      <w:r>
        <w:t xml:space="preserve">cách lấy mẫu </w:t>
      </w:r>
      <w:r w:rsidR="00C86304">
        <w:t xml:space="preserve">(e,f) từ </w:t>
      </w:r>
      <w:r>
        <w:t xml:space="preserve">thực tế hoặc bằng cách sử dụng thuật toán tìm kiếm (gần đúng) </w:t>
      </w:r>
      <w:r w:rsidR="00C86304">
        <w:t>mà ta có thể</w:t>
      </w:r>
      <w:r>
        <w:t xml:space="preserve"> tìm</w:t>
      </w:r>
      <w:r w:rsidR="00C86304">
        <w:t xml:space="preserve"> được</w:t>
      </w:r>
      <w:r>
        <w:t xml:space="preserve"> mức tối đa của phân phối.</w:t>
      </w:r>
    </w:p>
    <w:p w14:paraId="37D4CAAF" w14:textId="77777777" w:rsidR="00797681" w:rsidRDefault="00892219" w:rsidP="00797681">
      <w:pPr>
        <w:pStyle w:val="Nidungvnbn"/>
      </w:pPr>
      <w:r>
        <w:t>Một số bài báo gần đây đã đề xuất sử dụng mạng lưới thần kinh để trực tiếp tìm hiểu phân phối có điều kiện từ một kho văn bản song ngữ (Kalchbrenner và Blunsom, 2013; Cho et al., 2014; Sutskever et al., 2014). Ví dụ, các tác giả (Kalchbrenner và Blunom, 2013) đã đề xuất một cách tiếp cận liên quan đến mô hình n</w:t>
      </w:r>
      <w:r w:rsidR="00797681">
        <w:t>-</w:t>
      </w:r>
      <w:r>
        <w:t>gram tích chập để trích xuất một vectơ có độ dài cố định của một câu nguồn được giải mã bằng mô hình n-gram ngược được tăng cường bằng RNN. Trong (Sutskever et al., 2014), một RNN với các đơn vị LSTM đã được sử dụng để mã hóa một câu nguồn và bắt đầu từ trạng thái ẩn cuối cùng, để giải mã một câu đích. Tương tự, các tác giả của (Cho et al., 2014) đã đề xuất sử dụng RNN để mã hóa và giải mã một cặp cụm từ</w:t>
      </w:r>
      <w:r w:rsidR="00797681">
        <w:t>.</w:t>
      </w:r>
    </w:p>
    <w:p w14:paraId="6BEF1E86" w14:textId="614064C6" w:rsidR="00797681" w:rsidRDefault="00710841" w:rsidP="00797681">
      <w:pPr>
        <w:pStyle w:val="Nidungvnbn"/>
      </w:pPr>
      <w:r>
        <w:t>Tất cả các mô hình này đều được xây dựng dựa trên cấu trúc gồm 2 bộ phận chính là bộ encoder (bộ mã hóa) và bộ decoder (bộ giải mã) (xem hình 1.9</w:t>
      </w:r>
      <w:r w:rsidR="00797681">
        <w:t xml:space="preserve">). Bộ mã hóa xử lý một </w:t>
      </w:r>
      <w:r>
        <w:t xml:space="preserve">câu dữ liệu </w:t>
      </w:r>
      <w:r w:rsidR="00797681">
        <w:t xml:space="preserve">đầu vào có độ dài thay đổi (câu nguồn) </w:t>
      </w:r>
      <w:r>
        <w:t>từ đó</w:t>
      </w:r>
      <w:r w:rsidR="00797681">
        <w:t xml:space="preserve"> xây dựng </w:t>
      </w:r>
      <w:r>
        <w:t xml:space="preserve">được </w:t>
      </w:r>
      <w:r w:rsidR="00797681">
        <w:t xml:space="preserve">một vectơ </w:t>
      </w:r>
      <w:r>
        <w:t xml:space="preserve">biểu diễn </w:t>
      </w:r>
      <w:r w:rsidR="00797681">
        <w:t xml:space="preserve">có độ dài cố định (ký hiệu là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trong Hình 1.9</w:t>
      </w:r>
      <w:r w:rsidR="00797681">
        <w:t xml:space="preserve">). </w:t>
      </w:r>
      <w:r>
        <w:t>Dựa trên kết quả vector này</w:t>
      </w:r>
      <w:r w:rsidR="00797681">
        <w:t xml:space="preserve">, bộ giải mã </w:t>
      </w:r>
      <w:r>
        <w:t xml:space="preserve">sẽ </w:t>
      </w:r>
      <w:r w:rsidR="00797681">
        <w:t xml:space="preserve">tạo ra </w:t>
      </w:r>
      <w:r>
        <w:t xml:space="preserve">được </w:t>
      </w:r>
      <w:r w:rsidR="00797681">
        <w:t>một chuỗi có độ dài thay đổi</w:t>
      </w:r>
      <w:r>
        <w:t xml:space="preserve"> tương ứng</w:t>
      </w:r>
      <w:r w:rsidR="00797681">
        <w:t xml:space="preserve"> (câu đích).</w:t>
      </w:r>
    </w:p>
    <w:p w14:paraId="596170FA" w14:textId="04150312" w:rsidR="008860B1" w:rsidRDefault="008860B1" w:rsidP="008860B1">
      <w:pPr>
        <w:pStyle w:val="Nidungvnbn"/>
        <w:jc w:val="center"/>
      </w:pPr>
      <w:r>
        <w:rPr>
          <w:noProof/>
        </w:rPr>
        <w:lastRenderedPageBreak/>
        <w:drawing>
          <wp:inline distT="0" distB="0" distL="0" distR="0" wp14:anchorId="31336F1B" wp14:editId="1D3A37E7">
            <wp:extent cx="31337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3725" cy="1333500"/>
                    </a:xfrm>
                    <a:prstGeom prst="rect">
                      <a:avLst/>
                    </a:prstGeom>
                  </pic:spPr>
                </pic:pic>
              </a:graphicData>
            </a:graphic>
          </wp:inline>
        </w:drawing>
      </w:r>
    </w:p>
    <w:p w14:paraId="3523772C" w14:textId="6DFA6B65" w:rsidR="008860B1" w:rsidRDefault="0011333D" w:rsidP="008860B1">
      <w:pPr>
        <w:pStyle w:val="Caption"/>
        <w:numPr>
          <w:ilvl w:val="0"/>
          <w:numId w:val="18"/>
        </w:numPr>
      </w:pPr>
      <w:bookmarkStart w:id="18" w:name="_Toc38785879"/>
      <w:r>
        <w:t>Mô hình encoder-decoder cơ bản [3]</w:t>
      </w:r>
      <w:bookmarkEnd w:id="18"/>
    </w:p>
    <w:p w14:paraId="0C6C4590" w14:textId="6B968964" w:rsidR="00892219" w:rsidRDefault="00797681" w:rsidP="00920C38">
      <w:pPr>
        <w:pStyle w:val="Nidungvnbn"/>
      </w:pPr>
      <w:r>
        <w:t xml:space="preserve">Trước đây </w:t>
      </w:r>
      <w:r w:rsidR="00FD234F">
        <w:t xml:space="preserve">trong tài liệu của </w:t>
      </w:r>
      <w:r>
        <w:t xml:space="preserve">(Sutskever et al., 2014) phương pháp </w:t>
      </w:r>
      <w:r w:rsidR="00920C38">
        <w:t>encoder-decoder</w:t>
      </w:r>
      <w:r>
        <w:t xml:space="preserve"> này đã được sử dụng chủ yếu như một phần của hệ thống dịch máy thống kê (</w:t>
      </w:r>
      <w:r w:rsidR="00920C38">
        <w:t xml:space="preserve">Statistical Machine Translation – </w:t>
      </w:r>
      <w:r>
        <w:t>SMT) hiện có. Cách tiếp cận này được sử dụng để xếp hạng lại danh sách</w:t>
      </w:r>
      <w:r w:rsidR="00920C38">
        <w:t xml:space="preserve"> n đối tượng</w:t>
      </w:r>
      <w:r>
        <w:t xml:space="preserve"> tốt nhất được tạo bởi hệ thống SMT trong (Kalchbrenner và Blunom, 2013) và các tác giả của (Cho et al., 2014) đã sử dụng phương pháp này để cung cấp điểm số bổ sung cho </w:t>
      </w:r>
      <w:r w:rsidR="00920C38">
        <w:t xml:space="preserve">phần </w:t>
      </w:r>
      <w:r>
        <w:t xml:space="preserve">điểm hiện có </w:t>
      </w:r>
      <w:r w:rsidR="00920C38">
        <w:t xml:space="preserve">của </w:t>
      </w:r>
      <w:r>
        <w:t>bảng cụm từ.</w:t>
      </w:r>
    </w:p>
    <w:p w14:paraId="659A10A5" w14:textId="53225C36" w:rsidR="009B64C3" w:rsidRDefault="009B64C3" w:rsidP="000C214A">
      <w:pPr>
        <w:pStyle w:val="Tiumccp2"/>
        <w:numPr>
          <w:ilvl w:val="2"/>
          <w:numId w:val="17"/>
        </w:numPr>
      </w:pPr>
      <w:bookmarkStart w:id="19" w:name="_Toc38785923"/>
      <w:r>
        <w:t>Word embedding</w:t>
      </w:r>
      <w:bookmarkEnd w:id="19"/>
    </w:p>
    <w:p w14:paraId="52957DDD" w14:textId="34E96276" w:rsidR="009B64C3" w:rsidRDefault="009B64C3" w:rsidP="009B64C3">
      <w:pPr>
        <w:pStyle w:val="Nidungvnbn"/>
      </w:pPr>
      <w:r>
        <w:t>Word embedding trong thực tế là một lớp các kỹ thuật trong đó các từ riêng lẻ được biểu diễn dưới dạng các vectơ có giá trị thực trong một không gian vectơ được xác định trước. Mỗi từ được ánh xạ tới một vectơ và các giá trị vectơ được học theo cách giống với mạng thần kinh, và do đó kỹ thuật này thường được đưa vào lĩnh vực học sâu.</w:t>
      </w:r>
    </w:p>
    <w:p w14:paraId="457C1774" w14:textId="2DD334DB" w:rsidR="009B64C3" w:rsidRDefault="009B64C3" w:rsidP="009B64C3">
      <w:pPr>
        <w:pStyle w:val="Nidungvnbn"/>
      </w:pPr>
      <w:r>
        <w:t>Chìa khóa của cách tiếp cận là ý tưởng sử dụng một đại diện phân phối mật độ cho mỗi từ.</w:t>
      </w:r>
    </w:p>
    <w:p w14:paraId="683860AD" w14:textId="4C75052A" w:rsidR="009B64C3" w:rsidRDefault="009B64C3" w:rsidP="009B64C3">
      <w:pPr>
        <w:pStyle w:val="Nidungvnbn"/>
      </w:pPr>
      <w:r>
        <w:t>Mỗi từ được đại diện bởi một vectơ có giá trị thực, thường là hàng chục hoặc hàng trăm chiều, khác với one-hot encoding mỗi từ sẽ là một vector chứa các giá trị 0 và 1.</w:t>
      </w:r>
    </w:p>
    <w:p w14:paraId="0240C45C" w14:textId="0534DD6C" w:rsidR="00546E6C" w:rsidRDefault="00546E6C" w:rsidP="00546E6C">
      <w:pPr>
        <w:pStyle w:val="Nidungvnbn"/>
      </w:pPr>
      <w:r>
        <w:t>Các đại diện phân phối được học dựa trên việc xuất hiện của các từ. Các từ xuất hiện hay được sử dụng như thế nào thì sẽ có vector biểu diễn tương ứng, vô hình ta có thể tự nhiên nắm bắt ý nghĩa của chúng.</w:t>
      </w:r>
    </w:p>
    <w:p w14:paraId="40540BD4" w14:textId="61FA6EB4" w:rsidR="00546E6C" w:rsidRDefault="00546E6C" w:rsidP="00546E6C">
      <w:pPr>
        <w:pStyle w:val="Nidungvnbn"/>
      </w:pPr>
      <w:r>
        <w:t xml:space="preserve">Có một lý thuyết ngôn ngữ sâu hơn đằng sau </w:t>
      </w:r>
      <w:r w:rsidR="004E2CDF">
        <w:t xml:space="preserve">giúp một phần giải thích cách tiếp cận này. Lý thuyết này có tên là “giả thuyết phân phối” (“distributional </w:t>
      </w:r>
      <w:r w:rsidR="004E2CDF">
        <w:lastRenderedPageBreak/>
        <w:t>hypothesis”)</w:t>
      </w:r>
      <w:r>
        <w:t xml:space="preserve"> </w:t>
      </w:r>
      <w:r w:rsidR="004E2CDF">
        <w:t>của</w:t>
      </w:r>
      <w:r>
        <w:t xml:space="preserve"> </w:t>
      </w:r>
      <w:r w:rsidR="004E2CDF">
        <w:t>Zellig S.</w:t>
      </w:r>
      <w:r>
        <w:t xml:space="preserve"> Harris</w:t>
      </w:r>
      <w:r w:rsidR="004E2CDF">
        <w:t>,</w:t>
      </w:r>
      <w:r>
        <w:t xml:space="preserve"> có thể được tóm tắt </w:t>
      </w:r>
      <w:r w:rsidR="004E2CDF">
        <w:t>như sau</w:t>
      </w:r>
      <w:r>
        <w:t xml:space="preserve">: những từ có ngữ cảnh tương tự sẽ có nghĩa tương tự. </w:t>
      </w:r>
      <w:r w:rsidR="004E2CDF">
        <w:t>(Có thể tham khảo thêm trong tài liệu: Zellig S. Harris, 1954, Distributional Structure).</w:t>
      </w:r>
    </w:p>
    <w:p w14:paraId="5F75CBDA" w14:textId="2392FD20" w:rsidR="004E2CDF" w:rsidRDefault="004E2CDF" w:rsidP="00546E6C">
      <w:pPr>
        <w:pStyle w:val="Nidungvnbn"/>
      </w:pPr>
      <w:r>
        <w:t>Trên thực tế, con người giao tiếp với nhau thông qua các kí tự, giọng nói, hình ảnh,… Tuy nhiên điều này vô cùng khó khăn cho máy tính khi xử lý với bất kỳ bài toán. Vì máy tính “quen” với việc xử lý trên các dữ liệu dạng số, vì vậy trước khi ta thực hiện quá trình dịch máy, ta sẽ phải word embedding dữ liệu để đưa dữ liệu về dạng các vector biểu diễn số.</w:t>
      </w:r>
    </w:p>
    <w:p w14:paraId="5016D27C" w14:textId="3FD19050" w:rsidR="00797681" w:rsidRDefault="000C214A" w:rsidP="000C214A">
      <w:pPr>
        <w:pStyle w:val="Tiumccp2"/>
        <w:numPr>
          <w:ilvl w:val="2"/>
          <w:numId w:val="17"/>
        </w:numPr>
      </w:pPr>
      <w:bookmarkStart w:id="20" w:name="_Toc38785924"/>
      <w:r>
        <w:t>Encoder</w:t>
      </w:r>
      <w:bookmarkEnd w:id="20"/>
    </w:p>
    <w:p w14:paraId="5DCEAEC4" w14:textId="20325E45" w:rsidR="000C214A" w:rsidRDefault="0091274C" w:rsidP="000C214A">
      <w:pPr>
        <w:pStyle w:val="Nidungvnbn"/>
      </w:pPr>
      <w:r>
        <w:t>Cấu trúc của một bộ GRU-RNN encoder có thể được minh họa như sau:</w:t>
      </w:r>
    </w:p>
    <w:p w14:paraId="51B3DD5C" w14:textId="3D610773" w:rsidR="0091274C" w:rsidRDefault="0091274C" w:rsidP="0091274C">
      <w:pPr>
        <w:pStyle w:val="Nidungvnbn"/>
        <w:jc w:val="center"/>
      </w:pPr>
      <w:r>
        <w:rPr>
          <w:noProof/>
        </w:rPr>
        <w:drawing>
          <wp:inline distT="0" distB="0" distL="0" distR="0" wp14:anchorId="4E67A317" wp14:editId="78E87ACD">
            <wp:extent cx="3333750" cy="253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3750" cy="2533650"/>
                    </a:xfrm>
                    <a:prstGeom prst="rect">
                      <a:avLst/>
                    </a:prstGeom>
                  </pic:spPr>
                </pic:pic>
              </a:graphicData>
            </a:graphic>
          </wp:inline>
        </w:drawing>
      </w:r>
    </w:p>
    <w:p w14:paraId="4CE2B403" w14:textId="37731C3F" w:rsidR="0091274C" w:rsidRDefault="0091274C" w:rsidP="00544323">
      <w:pPr>
        <w:pStyle w:val="Caption"/>
        <w:numPr>
          <w:ilvl w:val="0"/>
          <w:numId w:val="18"/>
        </w:numPr>
        <w:tabs>
          <w:tab w:val="left" w:pos="1620"/>
        </w:tabs>
      </w:pPr>
      <w:bookmarkStart w:id="21" w:name="_Toc38785880"/>
      <w:r>
        <w:t>Cấu trúc của một bộ GRU-RNN encoder [4]</w:t>
      </w:r>
      <w:bookmarkEnd w:id="21"/>
    </w:p>
    <w:p w14:paraId="2B11DF47" w14:textId="643C7F14" w:rsidR="00544323" w:rsidRDefault="00544323" w:rsidP="00544323">
      <w:pPr>
        <w:pStyle w:val="Nidungvnbn"/>
      </w:pPr>
      <w:r>
        <w:t>Đầu vào của neural đầu tiên chỉ có dữ liệu gốc, không có giá trị ẩn (hidden unit bằng 0).</w:t>
      </w:r>
    </w:p>
    <w:p w14:paraId="560F75C0" w14:textId="572E6CD4" w:rsidR="00544323" w:rsidRDefault="00544323" w:rsidP="00544323">
      <w:pPr>
        <w:pStyle w:val="Nidungvnbn"/>
      </w:pPr>
      <w:r>
        <w:t>Kết quả đầu ra của encoder sẽ là tập vector có độ dài cố định:</w:t>
      </w:r>
    </w:p>
    <w:p w14:paraId="72C63EA0" w14:textId="4977FA0E" w:rsidR="00544323" w:rsidRPr="004A7B3D" w:rsidRDefault="00544323" w:rsidP="00544323">
      <w:pPr>
        <w:pStyle w:val="Nidungvnbn"/>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14:paraId="1AC0C899" w14:textId="15DD6A73" w:rsidR="004A7B3D" w:rsidRPr="00544323" w:rsidRDefault="004A7B3D" w:rsidP="00544323">
      <w:pPr>
        <w:pStyle w:val="Nidungvnbn"/>
      </w:pPr>
      <w:r>
        <w:t xml:space="preserve"> Cấu trúc của grConv encoder giống với phần mô tả ở mục 1.3.</w:t>
      </w:r>
    </w:p>
    <w:p w14:paraId="5AA24432" w14:textId="7267D9B1" w:rsidR="000C214A" w:rsidRDefault="000C214A" w:rsidP="000C214A">
      <w:pPr>
        <w:pStyle w:val="Tiumccp2"/>
        <w:numPr>
          <w:ilvl w:val="2"/>
          <w:numId w:val="17"/>
        </w:numPr>
      </w:pPr>
      <w:bookmarkStart w:id="22" w:name="_Toc38785925"/>
      <w:r>
        <w:t>Decoder</w:t>
      </w:r>
      <w:bookmarkEnd w:id="22"/>
    </w:p>
    <w:p w14:paraId="213BA8DB" w14:textId="67140B15" w:rsidR="00E25453" w:rsidRPr="00E25453" w:rsidRDefault="00E25453" w:rsidP="00A06641">
      <w:pPr>
        <w:pStyle w:val="Nidungvnbn"/>
        <w:rPr>
          <w:i/>
          <w:u w:val="single"/>
        </w:rPr>
      </w:pPr>
      <w:r w:rsidRPr="00E25453">
        <w:rPr>
          <w:i/>
          <w:u w:val="single"/>
        </w:rPr>
        <w:t>Decoder thuần:</w:t>
      </w:r>
    </w:p>
    <w:p w14:paraId="63DC74B2" w14:textId="20B82EAF" w:rsidR="00A06641" w:rsidRDefault="004156F2" w:rsidP="000C5125">
      <w:pPr>
        <w:pStyle w:val="Nidungvnbn"/>
      </w:pPr>
      <w:r>
        <w:t xml:space="preserve">Một </w:t>
      </w:r>
      <w:r w:rsidR="00A06641">
        <w:t xml:space="preserve">bộ </w:t>
      </w:r>
      <w:r>
        <w:t>decoder đơn thuần sẽ</w:t>
      </w:r>
      <w:r w:rsidR="00A06641">
        <w:t xml:space="preserve"> chỉ sử dụng </w:t>
      </w:r>
      <w:r>
        <w:t>tập kết quả đầu ra của encoder để làm đầu vào cho mình</w:t>
      </w:r>
      <w:r w:rsidR="00A06641">
        <w:t xml:space="preserve">. </w:t>
      </w:r>
      <w:r>
        <w:t>Tập kết quả của encoder tạo được</w:t>
      </w:r>
      <w:r w:rsidR="00A06641">
        <w:t xml:space="preserve"> này đôi khi được gọi là </w:t>
      </w:r>
      <w:r w:rsidR="00A06641">
        <w:lastRenderedPageBreak/>
        <w:t xml:space="preserve">vector bối cảnh vì nó mã hóa bối cảnh từ toàn bộ </w:t>
      </w:r>
      <w:r>
        <w:t>tập dữ liệu ban đầu</w:t>
      </w:r>
      <w:r w:rsidR="00A06641">
        <w:t>. Vectơ bối cảnh này được sử dụng làm trạng thái ẩn</w:t>
      </w:r>
      <w:r>
        <w:t xml:space="preserve"> (hidden unit)</w:t>
      </w:r>
      <w:r w:rsidR="00A06641">
        <w:t xml:space="preserve"> ban đầu </w:t>
      </w:r>
      <w:r>
        <w:t>cho decoder</w:t>
      </w:r>
      <w:r w:rsidR="000C5125">
        <w:t>.</w:t>
      </w:r>
    </w:p>
    <w:p w14:paraId="15175EA7" w14:textId="39E9625D" w:rsidR="00A06641" w:rsidRDefault="00A06641" w:rsidP="00A06641">
      <w:pPr>
        <w:pStyle w:val="Nidungvnbn"/>
      </w:pPr>
      <w:r>
        <w:t xml:space="preserve">Ở mỗi bước </w:t>
      </w:r>
      <w:r w:rsidR="00822F4C">
        <w:t>giải mã (decode)</w:t>
      </w:r>
      <w:r>
        <w:t xml:space="preserve">, </w:t>
      </w:r>
      <w:r w:rsidR="000544EF">
        <w:t xml:space="preserve">input đầu vào, </w:t>
      </w:r>
      <w:r w:rsidR="00822F4C">
        <w:t>decoder</w:t>
      </w:r>
      <w:r>
        <w:t xml:space="preserve"> </w:t>
      </w:r>
      <w:r w:rsidR="000544EF">
        <w:t xml:space="preserve">sẽ </w:t>
      </w:r>
      <w:r>
        <w:t>được cung cấp</w:t>
      </w:r>
      <w:r w:rsidR="000544EF">
        <w:t xml:space="preserve"> bởi 2 giá trị:</w:t>
      </w:r>
      <w:r>
        <w:t xml:space="preserve"> </w:t>
      </w:r>
      <w:r w:rsidR="00822F4C">
        <w:t>k</w:t>
      </w:r>
      <w:r w:rsidR="000544EF">
        <w:t>ết quả</w:t>
      </w:r>
      <w:r>
        <w:t xml:space="preserve"> và trạng thái ẩn</w:t>
      </w:r>
      <w:r w:rsidR="00822F4C">
        <w:t xml:space="preserve"> của neural phía trước</w:t>
      </w:r>
      <w:r w:rsidR="007107FA">
        <w:t xml:space="preserve"> (xem minh họa ở hình 1.11)</w:t>
      </w:r>
      <w:r>
        <w:t xml:space="preserve">. </w:t>
      </w:r>
      <w:r w:rsidR="000544EF">
        <w:t xml:space="preserve">Chuỗi decoder sẽ </w:t>
      </w:r>
      <w:r>
        <w:t xml:space="preserve">bắt đầu </w:t>
      </w:r>
      <w:r w:rsidR="000544EF">
        <w:t xml:space="preserve">bằng </w:t>
      </w:r>
      <w:r w:rsidR="007107FA">
        <w:t>chuỗi &lt;GO</w:t>
      </w:r>
      <w:r>
        <w:t>&gt;</w:t>
      </w:r>
      <w:r w:rsidR="007107FA">
        <w:t xml:space="preserve"> (hình 1.11) (do là neural đầu tiên trong decoder)</w:t>
      </w:r>
      <w:r>
        <w:t xml:space="preserve"> và trạng thái ẩn đầu tiên </w:t>
      </w:r>
      <w:r w:rsidR="000544EF">
        <w:t xml:space="preserve">chính </w:t>
      </w:r>
      <w:r>
        <w:t>là vectơ ngữ cảnh (</w:t>
      </w:r>
      <w:r w:rsidR="000544EF">
        <w:t>kết quả cuối cùng của encoder</w:t>
      </w:r>
      <w:r>
        <w:t>).</w:t>
      </w:r>
    </w:p>
    <w:p w14:paraId="0089B949" w14:textId="15A020D2" w:rsidR="000544EF" w:rsidRDefault="000544EF" w:rsidP="000544EF">
      <w:pPr>
        <w:pStyle w:val="Nidungvnbn"/>
        <w:jc w:val="center"/>
      </w:pPr>
      <w:r>
        <w:rPr>
          <w:noProof/>
        </w:rPr>
        <w:drawing>
          <wp:inline distT="0" distB="0" distL="0" distR="0" wp14:anchorId="20A665AD" wp14:editId="7B4963D2">
            <wp:extent cx="5580380" cy="2691765"/>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691765"/>
                    </a:xfrm>
                    <a:prstGeom prst="rect">
                      <a:avLst/>
                    </a:prstGeom>
                  </pic:spPr>
                </pic:pic>
              </a:graphicData>
            </a:graphic>
          </wp:inline>
        </w:drawing>
      </w:r>
    </w:p>
    <w:p w14:paraId="6DFDD112" w14:textId="4E585029" w:rsidR="00094D7E" w:rsidRPr="00094D7E" w:rsidRDefault="000544EF" w:rsidP="00094D7E">
      <w:pPr>
        <w:pStyle w:val="Caption"/>
        <w:numPr>
          <w:ilvl w:val="0"/>
          <w:numId w:val="18"/>
        </w:numPr>
        <w:tabs>
          <w:tab w:val="left" w:pos="1530"/>
        </w:tabs>
      </w:pPr>
      <w:bookmarkStart w:id="23" w:name="_Toc38785881"/>
      <w:r>
        <w:t>Minh họa cho decoder [4]</w:t>
      </w:r>
      <w:bookmarkEnd w:id="23"/>
    </w:p>
    <w:p w14:paraId="73261D90" w14:textId="4E75D069" w:rsidR="000544EF" w:rsidRPr="000C5125" w:rsidRDefault="000C5125" w:rsidP="00A06641">
      <w:pPr>
        <w:pStyle w:val="Nidungvnbn"/>
        <w:rPr>
          <w:i/>
          <w:u w:val="single"/>
        </w:rPr>
      </w:pPr>
      <w:r w:rsidRPr="000C5125">
        <w:rPr>
          <w:i/>
          <w:u w:val="single"/>
        </w:rPr>
        <w:t>Decoder sử dụng attention:</w:t>
      </w:r>
    </w:p>
    <w:p w14:paraId="0DB70B36" w14:textId="0C8FDE9C" w:rsidR="000C5125" w:rsidRDefault="000C5125" w:rsidP="00A06641">
      <w:pPr>
        <w:pStyle w:val="Nidungvnbn"/>
      </w:pPr>
      <w:r>
        <w:t>Attention</w:t>
      </w:r>
      <w:r w:rsidRPr="000C5125">
        <w:t xml:space="preserve"> là một cơ chế </w:t>
      </w:r>
      <w:r w:rsidR="004A7B3D">
        <w:t xml:space="preserve">kỹ thuật nhằm giúp </w:t>
      </w:r>
      <w:r w:rsidRPr="000C5125">
        <w:t xml:space="preserve">giải quyết </w:t>
      </w:r>
      <w:r w:rsidR="004A7B3D">
        <w:t xml:space="preserve">các </w:t>
      </w:r>
      <w:r w:rsidRPr="000C5125">
        <w:t xml:space="preserve">giới hạn của kiến trúc </w:t>
      </w:r>
      <w:r w:rsidR="004A7B3D">
        <w:t>encoder-decoder</w:t>
      </w:r>
      <w:r w:rsidRPr="000C5125">
        <w:t xml:space="preserve"> trên các chuỗi</w:t>
      </w:r>
      <w:r w:rsidR="004A7B3D">
        <w:t xml:space="preserve"> dài (chuỗi dữ liệu đầu vào). Attention sẽ giúp</w:t>
      </w:r>
      <w:r w:rsidRPr="000C5125">
        <w:t xml:space="preserve"> tăng tốc độ học tập và </w:t>
      </w:r>
      <w:r w:rsidR="004A7B3D">
        <w:t>cải thiện khả năng dự đoán của mô hình</w:t>
      </w:r>
      <w:r w:rsidRPr="000C5125">
        <w:t>.</w:t>
      </w:r>
    </w:p>
    <w:p w14:paraId="60BE65DE" w14:textId="29DEB6A6" w:rsidR="004A7B3D" w:rsidRDefault="004348BF" w:rsidP="004A7B3D">
      <w:pPr>
        <w:pStyle w:val="Nidungvnbn"/>
      </w:pPr>
      <w:r>
        <w:t>Do vector ngữ cảnh này có độ dài cố định và là kết quả sau quá trình mã hóa từ dữ liệu đầu vào có độ dài thay đổi, nên vector này sẽ chứa rất nhiều thông tin</w:t>
      </w:r>
      <w:r w:rsidR="004A7B3D">
        <w:t>.</w:t>
      </w:r>
      <w:r>
        <w:t xml:space="preserve"> Việc mã hóa (decode) vector này sẽ là một áp lực lớn đối với decoder.</w:t>
      </w:r>
    </w:p>
    <w:p w14:paraId="065BBFFF" w14:textId="77D77BDD" w:rsidR="004A7B3D" w:rsidRDefault="00DB775D" w:rsidP="004A7B3D">
      <w:pPr>
        <w:pStyle w:val="Nidungvnbn"/>
      </w:pPr>
      <w:r>
        <w:t>Cơ chế attention</w:t>
      </w:r>
      <w:r w:rsidR="004A7B3D">
        <w:t xml:space="preserve"> cho phép </w:t>
      </w:r>
      <w:r w:rsidR="00A443B4">
        <w:t xml:space="preserve">tại mỗi bước input của decoder, </w:t>
      </w:r>
      <w:r>
        <w:t>decoder</w:t>
      </w:r>
      <w:r w:rsidR="00A443B4">
        <w:t xml:space="preserve"> có thể</w:t>
      </w:r>
      <w:r w:rsidR="004A7B3D">
        <w:t xml:space="preserve"> tập trung vào </w:t>
      </w:r>
      <w:r>
        <w:t>từng</w:t>
      </w:r>
      <w:r w:rsidR="004A7B3D">
        <w:t xml:space="preserve"> phần khác nhau của </w:t>
      </w:r>
      <w:r>
        <w:t>encoder output</w:t>
      </w:r>
      <w:r w:rsidR="004A7B3D">
        <w:t xml:space="preserve">. Đầu tiên, chúng </w:t>
      </w:r>
      <w:r w:rsidR="00B85EE7">
        <w:t>ta sẽ</w:t>
      </w:r>
      <w:r w:rsidR="004A7B3D">
        <w:t xml:space="preserve"> tính </w:t>
      </w:r>
      <w:r w:rsidR="00B85EE7">
        <w:t>tập trọng số attention (attention weight)</w:t>
      </w:r>
      <w:r w:rsidR="004A7B3D">
        <w:t xml:space="preserve">. </w:t>
      </w:r>
      <w:r w:rsidR="00B85EE7">
        <w:t>Sau đó ta</w:t>
      </w:r>
      <w:r w:rsidR="004A7B3D">
        <w:t xml:space="preserve"> sẽ</w:t>
      </w:r>
      <w:r w:rsidR="00B85EE7">
        <w:t xml:space="preserve"> lấy tập trọng số này</w:t>
      </w:r>
      <w:r w:rsidR="004A7B3D">
        <w:t xml:space="preserve"> nhân với các vectơ đầu ra của </w:t>
      </w:r>
      <w:r w:rsidR="00B85EE7">
        <w:t>encoder</w:t>
      </w:r>
      <w:r w:rsidR="004A7B3D">
        <w:t xml:space="preserve"> để tạo ra m</w:t>
      </w:r>
      <w:r w:rsidR="00B85EE7">
        <w:t>ột tổ hợp có trọng số. Kết quả (</w:t>
      </w:r>
      <w:r w:rsidR="004A7B3D">
        <w:t xml:space="preserve">được gọi là </w:t>
      </w:r>
      <w:r w:rsidR="00B85EE7">
        <w:lastRenderedPageBreak/>
        <w:t>attn_applied</w:t>
      </w:r>
      <w:r w:rsidR="004A7B3D">
        <w:t xml:space="preserve">) </w:t>
      </w:r>
      <w:r w:rsidR="00B85EE7">
        <w:t>này giúp nhận biết được từng phần của chuỗi đầu vào</w:t>
      </w:r>
      <w:r w:rsidR="004A7B3D">
        <w:t xml:space="preserve">, và </w:t>
      </w:r>
      <w:r w:rsidR="00B85EE7">
        <w:t>từ đó sẽ</w:t>
      </w:r>
      <w:r w:rsidR="004A7B3D">
        <w:t xml:space="preserve"> giúp </w:t>
      </w:r>
      <w:r w:rsidR="00B85EE7">
        <w:t>decoder</w:t>
      </w:r>
      <w:r w:rsidR="004A7B3D">
        <w:t xml:space="preserve"> chọn </w:t>
      </w:r>
      <w:r w:rsidR="00B85EE7">
        <w:t xml:space="preserve">được </w:t>
      </w:r>
      <w:r w:rsidR="004A7B3D">
        <w:t xml:space="preserve">từ </w:t>
      </w:r>
      <w:r w:rsidR="00B85EE7">
        <w:t xml:space="preserve">(word) </w:t>
      </w:r>
      <w:r w:rsidR="004A7B3D">
        <w:t>đầu ra đúng</w:t>
      </w:r>
      <w:r w:rsidR="00B85EE7">
        <w:t>.</w:t>
      </w:r>
    </w:p>
    <w:p w14:paraId="20B7C2B3" w14:textId="74D33A88" w:rsidR="00425541" w:rsidRDefault="006D71B4" w:rsidP="006D71B4">
      <w:pPr>
        <w:pStyle w:val="Nidungvnbn"/>
        <w:jc w:val="center"/>
      </w:pPr>
      <w:r>
        <w:rPr>
          <w:noProof/>
        </w:rPr>
        <w:drawing>
          <wp:inline distT="0" distB="0" distL="0" distR="0" wp14:anchorId="10CBE785" wp14:editId="797D927C">
            <wp:extent cx="34385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8525" cy="3133725"/>
                    </a:xfrm>
                    <a:prstGeom prst="rect">
                      <a:avLst/>
                    </a:prstGeom>
                  </pic:spPr>
                </pic:pic>
              </a:graphicData>
            </a:graphic>
          </wp:inline>
        </w:drawing>
      </w:r>
    </w:p>
    <w:p w14:paraId="667962F9" w14:textId="2125A62C" w:rsidR="006D71B4" w:rsidRDefault="006D71B4" w:rsidP="006D71B4">
      <w:pPr>
        <w:pStyle w:val="Caption"/>
        <w:numPr>
          <w:ilvl w:val="0"/>
          <w:numId w:val="18"/>
        </w:numPr>
        <w:tabs>
          <w:tab w:val="left" w:pos="1530"/>
        </w:tabs>
      </w:pPr>
      <w:bookmarkStart w:id="24" w:name="_Toc38785882"/>
      <w:r>
        <w:t>Cơ chế attention [5]</w:t>
      </w:r>
      <w:bookmarkEnd w:id="24"/>
    </w:p>
    <w:p w14:paraId="128DEEC3" w14:textId="4492D929" w:rsidR="006D71B4" w:rsidRDefault="003C20B2" w:rsidP="004A7B3D">
      <w:pPr>
        <w:pStyle w:val="Nidungvnbn"/>
      </w:pPr>
      <w:r w:rsidRPr="003C20B2">
        <w:t xml:space="preserve">Thay vì mã hóa chuỗi đầu vào thành một vectơ ngữ cảnh cố định duy nhất, mô hình chú ý phát triển một vectơ bối cảnh được lọc riêng cho từng bước thời gian </w:t>
      </w:r>
      <w:r>
        <w:t xml:space="preserve">t ở </w:t>
      </w:r>
      <w:r w:rsidRPr="003C20B2">
        <w:t>đầu ra.</w:t>
      </w:r>
    </w:p>
    <w:p w14:paraId="50A1DB60" w14:textId="36E475FA" w:rsidR="006668A6" w:rsidRDefault="006668A6" w:rsidP="006668A6">
      <w:pPr>
        <w:pStyle w:val="Nidungvnbn"/>
        <w:jc w:val="center"/>
      </w:pPr>
      <w:r>
        <w:rPr>
          <w:noProof/>
        </w:rPr>
        <w:drawing>
          <wp:inline distT="0" distB="0" distL="0" distR="0" wp14:anchorId="7D035219" wp14:editId="0E75899C">
            <wp:extent cx="4207752" cy="2943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898" cy="2959415"/>
                    </a:xfrm>
                    <a:prstGeom prst="rect">
                      <a:avLst/>
                    </a:prstGeom>
                  </pic:spPr>
                </pic:pic>
              </a:graphicData>
            </a:graphic>
          </wp:inline>
        </w:drawing>
      </w:r>
    </w:p>
    <w:p w14:paraId="758EC1C6" w14:textId="65D1515B" w:rsidR="006668A6" w:rsidRDefault="006668A6" w:rsidP="006668A6">
      <w:pPr>
        <w:pStyle w:val="Caption"/>
        <w:numPr>
          <w:ilvl w:val="0"/>
          <w:numId w:val="18"/>
        </w:numPr>
        <w:tabs>
          <w:tab w:val="left" w:pos="1620"/>
        </w:tabs>
      </w:pPr>
      <w:bookmarkStart w:id="25" w:name="_Toc38785883"/>
      <w:r>
        <w:t>Cấu trúc chi tiết của một attention [6]</w:t>
      </w:r>
      <w:bookmarkEnd w:id="25"/>
    </w:p>
    <w:p w14:paraId="151B8374" w14:textId="20D4EDD4" w:rsidR="000C214A" w:rsidRDefault="000C214A" w:rsidP="000C214A">
      <w:pPr>
        <w:pStyle w:val="Tiumccp2"/>
        <w:numPr>
          <w:ilvl w:val="2"/>
          <w:numId w:val="17"/>
        </w:numPr>
      </w:pPr>
      <w:bookmarkStart w:id="26" w:name="_Toc38785926"/>
      <w:r>
        <w:lastRenderedPageBreak/>
        <w:t>Linguistic Input Feature</w:t>
      </w:r>
      <w:bookmarkEnd w:id="26"/>
    </w:p>
    <w:p w14:paraId="23B492FE" w14:textId="238546B9" w:rsidR="003E73E6" w:rsidRDefault="0064425C" w:rsidP="003E73E6">
      <w:pPr>
        <w:pStyle w:val="Nidungvnbn"/>
      </w:pPr>
      <w:r>
        <w:t>Mỗi nước mỗi vùng sẽ có những ngôn ngữ khác nhau. Trong các ngôn ngữ đó, mỗi ngôn ngữ đều có nét đặc trưng riêng cho từng loại ngôn ngữ. Ta gọi chung các đặc trưng riêng này là linguistic feature (đặc trưng ngôn ngữ).</w:t>
      </w:r>
    </w:p>
    <w:p w14:paraId="4AF6FDD3" w14:textId="04954C15" w:rsidR="0064425C" w:rsidRDefault="0064425C" w:rsidP="003E73E6">
      <w:pPr>
        <w:pStyle w:val="Nidungvnbn"/>
      </w:pPr>
      <w:r>
        <w:t>Chính vì tính đặc trưng của mỗi ngôn ngữ khác nhau như vậy sẽ dẫn đến tình trạng quá trình dịch sẽ không chính xác do phải phụ thuộc vào nhiều yếu tố như ngữ pháp, đồng nghĩa, đồng âm,…</w:t>
      </w:r>
    </w:p>
    <w:p w14:paraId="6E9462D2" w14:textId="3E39E859" w:rsidR="0064425C" w:rsidRDefault="0064425C" w:rsidP="003E73E6">
      <w:pPr>
        <w:pStyle w:val="Nidungvnbn"/>
      </w:pPr>
      <w:r>
        <w:t>Vì vậy việc xử lý các đặc trưng này trước khi đưa dữ liệu vào quá trình dịch sẽ giúp cho quá trình dịch trở nên một cách chính xác hơn. Điều này đã được thể hiện rõ trong tài liệu: Rico Sennrich,</w:t>
      </w:r>
      <w:r w:rsidRPr="0064425C">
        <w:t xml:space="preserve"> Barry Haddow</w:t>
      </w:r>
      <w:r>
        <w:t xml:space="preserve">, 2016, </w:t>
      </w:r>
      <w:r w:rsidRPr="0064425C">
        <w:t>Linguistic Input Features Improve Neural Machine Translation</w:t>
      </w:r>
      <w:r>
        <w:t>.</w:t>
      </w:r>
    </w:p>
    <w:p w14:paraId="4E936B95" w14:textId="41AD6E31" w:rsidR="00E20389" w:rsidRDefault="004B1D39" w:rsidP="003E73E6">
      <w:pPr>
        <w:pStyle w:val="Nidungvnbn"/>
      </w:pPr>
      <w:r>
        <w:t>Trong tài liệu Rico Sennrich,</w:t>
      </w:r>
      <w:r w:rsidRPr="0064425C">
        <w:t xml:space="preserve"> Barry Haddow</w:t>
      </w:r>
      <w:r>
        <w:t xml:space="preserve">, 2016, </w:t>
      </w:r>
      <w:r w:rsidRPr="0064425C">
        <w:t>Linguistic Input Features Improve Neural Machine Translation</w:t>
      </w:r>
      <w:r>
        <w:t xml:space="preserve"> giới thiệu cách xử lý 5 loại đặc thù của ngôn ngữ mà từ đó có thể giúp ta có thể cải thiện được độ chính xác của quá trình dịch. 5 loại đặc thù này gồm:</w:t>
      </w:r>
    </w:p>
    <w:p w14:paraId="35692398" w14:textId="3C1EF3BD" w:rsidR="004B1D39" w:rsidRDefault="004B1D39" w:rsidP="004B1D39">
      <w:pPr>
        <w:pStyle w:val="Nidungvnbn"/>
        <w:numPr>
          <w:ilvl w:val="0"/>
          <w:numId w:val="24"/>
        </w:numPr>
      </w:pPr>
      <w:r>
        <w:t>Lemmas.</w:t>
      </w:r>
    </w:p>
    <w:p w14:paraId="4239EEAE" w14:textId="62242AD5" w:rsidR="004B1D39" w:rsidRDefault="004B1D39" w:rsidP="004B1D39">
      <w:pPr>
        <w:pStyle w:val="Nidungvnbn"/>
        <w:numPr>
          <w:ilvl w:val="0"/>
          <w:numId w:val="24"/>
        </w:numPr>
      </w:pPr>
      <w:r>
        <w:t>Subword tag.</w:t>
      </w:r>
    </w:p>
    <w:p w14:paraId="3EEC2545" w14:textId="7287928C" w:rsidR="004B1D39" w:rsidRDefault="004B1D39" w:rsidP="004B1D39">
      <w:pPr>
        <w:pStyle w:val="Nidungvnbn"/>
        <w:numPr>
          <w:ilvl w:val="0"/>
          <w:numId w:val="24"/>
        </w:numPr>
      </w:pPr>
      <w:r>
        <w:t>Morphological feature.</w:t>
      </w:r>
    </w:p>
    <w:p w14:paraId="38B687AF" w14:textId="1F022E0C" w:rsidR="004B1D39" w:rsidRDefault="004B1D39" w:rsidP="004B1D39">
      <w:pPr>
        <w:pStyle w:val="Nidungvnbn"/>
        <w:numPr>
          <w:ilvl w:val="0"/>
          <w:numId w:val="24"/>
        </w:numPr>
      </w:pPr>
      <w:r>
        <w:t>POS tag.</w:t>
      </w:r>
    </w:p>
    <w:p w14:paraId="64564E91" w14:textId="3BAF2EDC" w:rsidR="004B1D39" w:rsidRDefault="004B1D39" w:rsidP="004B1D39">
      <w:pPr>
        <w:pStyle w:val="Nidungvnbn"/>
        <w:numPr>
          <w:ilvl w:val="0"/>
          <w:numId w:val="24"/>
        </w:numPr>
      </w:pPr>
      <w:r>
        <w:t>Dependency label.</w:t>
      </w:r>
    </w:p>
    <w:p w14:paraId="4AA5885C" w14:textId="62935F40" w:rsidR="004B1D39" w:rsidRPr="004B1D39" w:rsidRDefault="004B1D39" w:rsidP="004B1D39">
      <w:pPr>
        <w:pStyle w:val="Nidungvnbn"/>
      </w:pPr>
      <w:r>
        <w:t>Tài liệu này xin tập trung chủ yếu vào cách xử lý đặc thù về lenmas (bổ đề).</w:t>
      </w:r>
    </w:p>
    <w:p w14:paraId="4F1EB0DE" w14:textId="42C9A620" w:rsidR="0064425C" w:rsidRDefault="00F04F88" w:rsidP="003E73E6">
      <w:pPr>
        <w:pStyle w:val="Nidungvnbn"/>
      </w:pPr>
      <w:r>
        <w:t>Thông thường các trạng thái ẩn của encoder sẽ được tính như sau:</w:t>
      </w:r>
    </w:p>
    <w:p w14:paraId="4CF6E467" w14:textId="499288F6" w:rsidR="00F04F88" w:rsidRPr="00F04F88" w:rsidRDefault="0066501F" w:rsidP="003E73E6">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r>
            <m:rPr>
              <m:sty m:val="p"/>
            </m:rPr>
            <w:rPr>
              <w:rFonts w:ascii="Cambria Math" w:hAnsi="Cambria Math"/>
            </w:rPr>
            <m:t>tanh⁡</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oMath>
      </m:oMathPara>
    </w:p>
    <w:p w14:paraId="159D2368" w14:textId="3A100BD0" w:rsidR="00F04F88" w:rsidRDefault="00E20389" w:rsidP="003E73E6">
      <w:pPr>
        <w:pStyle w:val="Nidungvnbn"/>
      </w:pPr>
      <w:r>
        <w:t>Trong đó:</w:t>
      </w:r>
    </w:p>
    <w:p w14:paraId="14A1F232" w14:textId="40844840" w:rsidR="00E20389" w:rsidRDefault="0066501F"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oMath>
      <w:r w:rsidR="00E20389">
        <w:t>: vector trạng thái ẩn hiện tại của encoder.</w:t>
      </w:r>
    </w:p>
    <w:p w14:paraId="7FA9BAF3" w14:textId="5AC88446" w:rsidR="00E20389" w:rsidRDefault="0066501F" w:rsidP="00E20389">
      <w:pPr>
        <w:pStyle w:val="Nidungvnbn"/>
        <w:numPr>
          <w:ilvl w:val="0"/>
          <w:numId w:val="23"/>
        </w:numPr>
      </w:pPr>
      <m:oMath>
        <m:acc>
          <m:accPr>
            <m:chr m:val="⃗"/>
            <m:ctrlPr>
              <w:rPr>
                <w:rFonts w:ascii="Cambria Math" w:hAnsi="Cambria Math"/>
                <w:i/>
              </w:rPr>
            </m:ctrlPr>
          </m:accPr>
          <m:e>
            <m:r>
              <w:rPr>
                <w:rFonts w:ascii="Cambria Math" w:hAnsi="Cambria Math"/>
              </w:rPr>
              <m:t>W</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m:t>
            </m:r>
          </m:sup>
        </m:sSup>
      </m:oMath>
      <w:r w:rsidR="00E20389">
        <w:t xml:space="preserve">, </w:t>
      </w:r>
      <m:oMath>
        <m:acc>
          <m:accPr>
            <m:chr m:val="⃗"/>
            <m:ctrlPr>
              <w:rPr>
                <w:rFonts w:ascii="Cambria Math" w:hAnsi="Cambria Math"/>
                <w:i/>
              </w:rPr>
            </m:ctrlPr>
          </m:accPr>
          <m:e>
            <m:r>
              <w:rPr>
                <w:rFonts w:ascii="Cambria Math" w:hAnsi="Cambria Math"/>
              </w:rPr>
              <m:t>U</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20389">
        <w:t>: vector trọng số.</w:t>
      </w:r>
    </w:p>
    <w:p w14:paraId="2E9EBF6E" w14:textId="24C8B274" w:rsidR="00E20389" w:rsidRDefault="00E20389" w:rsidP="00E20389">
      <w:pPr>
        <w:pStyle w:val="Nidungvnbn"/>
        <w:numPr>
          <w:ilvl w:val="0"/>
          <w:numId w:val="23"/>
        </w:numPr>
      </w:pPr>
      <m:oMath>
        <m:r>
          <w:rPr>
            <w:rFonts w:ascii="Cambria Math" w:hAnsi="Cambria Math"/>
          </w:rPr>
          <m:t>E∈</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x</m:t>
                </m:r>
              </m:sub>
            </m:sSub>
          </m:sup>
        </m:sSup>
      </m:oMath>
      <w:r>
        <w:t>: ma trận word embedding.</w:t>
      </w:r>
    </w:p>
    <w:p w14:paraId="5EF2EDBE" w14:textId="7CA9701D" w:rsidR="00E20389" w:rsidRDefault="0066501F" w:rsidP="00E20389">
      <w:pPr>
        <w:pStyle w:val="Nidungvnbn"/>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20389">
        <w:t>: dữ liệu input.</w:t>
      </w:r>
    </w:p>
    <w:p w14:paraId="0B3F1135" w14:textId="24C593E0" w:rsidR="00E20389" w:rsidRDefault="0066501F" w:rsidP="00E20389">
      <w:pPr>
        <w:pStyle w:val="Nidungvnbn"/>
        <w:numPr>
          <w:ilvl w:val="0"/>
          <w:numId w:val="23"/>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oMath>
      <w:r w:rsidR="00E20389">
        <w:t>: vector trạng thái ẩn của encoder ở bước phía trước (t – 1).</w:t>
      </w:r>
    </w:p>
    <w:p w14:paraId="4AC6BA89" w14:textId="402D5035" w:rsidR="00E20389" w:rsidRDefault="00E20389" w:rsidP="00E20389">
      <w:pPr>
        <w:pStyle w:val="Nidungvnbn"/>
        <w:numPr>
          <w:ilvl w:val="0"/>
          <w:numId w:val="23"/>
        </w:numPr>
      </w:pPr>
      <m:oMath>
        <m:r>
          <w:rPr>
            <w:rFonts w:ascii="Cambria Math" w:hAnsi="Cambria Math"/>
          </w:rPr>
          <m:t>m</m:t>
        </m:r>
      </m:oMath>
      <w:r>
        <w:t>: kích thước của ma trận word embedding.</w:t>
      </w:r>
    </w:p>
    <w:p w14:paraId="256AD34D" w14:textId="30E3A4B8" w:rsidR="00E20389" w:rsidRDefault="00E20389" w:rsidP="00E20389">
      <w:pPr>
        <w:pStyle w:val="Nidungvnbn"/>
        <w:numPr>
          <w:ilvl w:val="0"/>
          <w:numId w:val="23"/>
        </w:numPr>
      </w:pPr>
      <m:oMath>
        <m:r>
          <w:rPr>
            <w:rFonts w:ascii="Cambria Math" w:hAnsi="Cambria Math"/>
          </w:rPr>
          <m:t>n</m:t>
        </m:r>
      </m:oMath>
      <w:r>
        <w:t>: số lượng tế bào GRU (số lượng trạng thái ẩn).</w:t>
      </w:r>
    </w:p>
    <w:p w14:paraId="0704CE71" w14:textId="2A8BDC20" w:rsidR="00E20389" w:rsidRDefault="0066501F" w:rsidP="00E20389">
      <w:pPr>
        <w:pStyle w:val="Nidungvnbn"/>
        <w:numPr>
          <w:ilvl w:val="0"/>
          <w:numId w:val="23"/>
        </w:numPr>
      </w:pPr>
      <m:oMath>
        <m:sSub>
          <m:sSubPr>
            <m:ctrlPr>
              <w:rPr>
                <w:rFonts w:ascii="Cambria Math" w:hAnsi="Cambria Math"/>
                <w:i/>
              </w:rPr>
            </m:ctrlPr>
          </m:sSubPr>
          <m:e>
            <m:r>
              <w:rPr>
                <w:rFonts w:ascii="Cambria Math" w:hAnsi="Cambria Math"/>
              </w:rPr>
              <m:t>K</m:t>
            </m:r>
          </m:e>
          <m:sub>
            <m:r>
              <w:rPr>
                <w:rFonts w:ascii="Cambria Math" w:hAnsi="Cambria Math"/>
              </w:rPr>
              <m:t>x</m:t>
            </m:r>
          </m:sub>
        </m:sSub>
      </m:oMath>
      <w:r w:rsidR="00E20389">
        <w:t>: kích thước của bộ từ điển.</w:t>
      </w:r>
    </w:p>
    <w:p w14:paraId="39845124" w14:textId="0679CB02" w:rsidR="00E20389" w:rsidRDefault="00EA67C8" w:rsidP="003E73E6">
      <w:pPr>
        <w:pStyle w:val="Nidungvnbn"/>
      </w:pPr>
      <w:r>
        <w:t xml:space="preserve">Khi có thêm các yếu tố đặc thù ngôn ngữ </w:t>
      </w:r>
      <m:oMath>
        <m:d>
          <m:dPr>
            <m:begChr m:val="|"/>
            <m:endChr m:val="|"/>
            <m:ctrlPr>
              <w:rPr>
                <w:rFonts w:ascii="Cambria Math" w:hAnsi="Cambria Math"/>
                <w:i/>
              </w:rPr>
            </m:ctrlPr>
          </m:dPr>
          <m:e>
            <m:r>
              <w:rPr>
                <w:rFonts w:ascii="Cambria Math" w:hAnsi="Cambria Math"/>
              </w:rPr>
              <m:t>F</m:t>
            </m:r>
          </m:e>
        </m:d>
      </m:oMath>
      <w:r>
        <w:t>, các trạng ẩn của encoder sẽ được tính như sau:</w:t>
      </w:r>
    </w:p>
    <w:p w14:paraId="472CE38E" w14:textId="14E53640" w:rsidR="00EA67C8" w:rsidRPr="00F04F88" w:rsidRDefault="0066501F" w:rsidP="00EA67C8">
      <w:pPr>
        <w:pStyle w:val="Nidungvnb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e>
                  </m:d>
                  <m:r>
                    <w:rPr>
                      <w:rFonts w:ascii="Cambria Math" w:hAnsi="Cambria Math"/>
                    </w:rPr>
                    <m:t>+</m:t>
                  </m:r>
                  <m:acc>
                    <m:accPr>
                      <m:chr m:val="⃗"/>
                      <m:ctrlPr>
                        <w:rPr>
                          <w:rFonts w:ascii="Cambria Math" w:hAnsi="Cambria Math"/>
                          <w:i/>
                        </w:rPr>
                      </m:ctrlPr>
                    </m:accPr>
                    <m:e>
                      <m:r>
                        <w:rPr>
                          <w:rFonts w:ascii="Cambria Math" w:hAnsi="Cambria Math"/>
                        </w:rPr>
                        <m:t>U</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j-1</m:t>
                      </m:r>
                    </m:sub>
                  </m:sSub>
                </m:e>
              </m:d>
            </m:e>
          </m:func>
          <m:r>
            <w:rPr>
              <w:rFonts w:ascii="Cambria Math" w:hAnsi="Cambria Math"/>
            </w:rPr>
            <m:t xml:space="preserve">      (1)</m:t>
          </m:r>
        </m:oMath>
      </m:oMathPara>
    </w:p>
    <w:p w14:paraId="4E44E13F" w14:textId="4D6224F7" w:rsidR="00EA67C8" w:rsidRDefault="00EA67C8" w:rsidP="003E73E6">
      <w:pPr>
        <w:pStyle w:val="Nidungvnbn"/>
      </w:pPr>
      <w:r>
        <w:t>Trong đó:</w:t>
      </w:r>
    </w:p>
    <w:p w14:paraId="4930F3AB" w14:textId="5637D1DE" w:rsidR="00EA67C8" w:rsidRDefault="0066501F"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r>
              <w:rPr>
                <w:rFonts w:ascii="Cambria Math" w:hAnsi="Cambria Math"/>
              </w:rPr>
              <m:t>:</m:t>
            </m:r>
          </m:e>
        </m:nary>
      </m:oMath>
      <w:r w:rsidR="00EA67C8">
        <w:t xml:space="preserve"> phép nối vector.</w:t>
      </w:r>
    </w:p>
    <w:p w14:paraId="367B1D8C" w14:textId="29ED139E" w:rsidR="00EA67C8" w:rsidRDefault="0066501F" w:rsidP="00EA67C8">
      <w:pPr>
        <w:pStyle w:val="Nidungvnbn"/>
        <w:numPr>
          <w:ilvl w:val="0"/>
          <w:numId w:val="25"/>
        </w:numPr>
      </w:p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up>
        </m:sSup>
      </m:oMath>
      <w:r w:rsidR="00EA67C8">
        <w:t>:</w:t>
      </w:r>
      <w:r w:rsidR="00EA67C8" w:rsidRPr="00EA67C8">
        <w:t xml:space="preserve"> </w:t>
      </w:r>
      <w:r w:rsidR="00EA67C8">
        <w:t>ma trận word embedding.</w:t>
      </w:r>
    </w:p>
    <w:p w14:paraId="4C368CB9" w14:textId="01C2864E" w:rsidR="00EA67C8" w:rsidRDefault="0066501F" w:rsidP="00EA67C8">
      <w:pPr>
        <w:pStyle w:val="Nidungvnbn"/>
        <w:numPr>
          <w:ilvl w:val="0"/>
          <w:numId w:val="25"/>
        </w:numPr>
      </w:pP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m</m:t>
                </m:r>
              </m:e>
              <m:sub>
                <m:r>
                  <w:rPr>
                    <w:rFonts w:ascii="Cambria Math" w:hAnsi="Cambria Math"/>
                  </w:rPr>
                  <m:t>k</m:t>
                </m:r>
              </m:sub>
            </m:sSub>
          </m:e>
        </m:nary>
        <m:r>
          <w:rPr>
            <w:rFonts w:ascii="Cambria Math" w:hAnsi="Cambria Math"/>
          </w:rPr>
          <m:t>=m</m:t>
        </m:r>
      </m:oMath>
      <w:r w:rsidR="00EA67C8">
        <w:t>: kích thước của ma trận word embedding.</w:t>
      </w:r>
    </w:p>
    <w:p w14:paraId="0716616E" w14:textId="555975A1" w:rsidR="00EA67C8" w:rsidRDefault="0066501F" w:rsidP="00EA67C8">
      <w:pPr>
        <w:pStyle w:val="Nidungvnbn"/>
        <w:numPr>
          <w:ilvl w:val="0"/>
          <w:numId w:val="25"/>
        </w:numPr>
      </w:pP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00D147AB">
        <w:t>: kích thước của bộ từ điển có chứa yếu tố đặc thù ngôn ngữ.</w:t>
      </w:r>
    </w:p>
    <w:p w14:paraId="6F19E309" w14:textId="7E75967E" w:rsidR="00077389" w:rsidRDefault="00F24F0C" w:rsidP="0089797C">
      <w:pPr>
        <w:pStyle w:val="Nidungvnbn"/>
      </w:pPr>
      <w:r w:rsidRPr="00F24F0C">
        <w:t xml:space="preserve">Mô hình tổng quát </w:t>
      </w:r>
      <w:r w:rsidR="00077389">
        <w:t>này có thể sử dụng cho bất kỳ đặc thù ngôn ngữ</w:t>
      </w:r>
      <w:r w:rsidRPr="00F24F0C">
        <w:t xml:space="preserve"> tùy ý</w:t>
      </w:r>
      <w:r w:rsidR="00077389">
        <w:t xml:space="preserve"> nào mà ta mong muốn.</w:t>
      </w:r>
    </w:p>
    <w:p w14:paraId="001B557D" w14:textId="66D5B149" w:rsidR="0089797C" w:rsidRDefault="0089797C" w:rsidP="0089797C">
      <w:pPr>
        <w:pStyle w:val="Nidungvnbn"/>
      </w:pPr>
      <w:r>
        <w:t xml:space="preserve">Trong một ngôn ngữ, một từ có thể được viết lại thành nhiều dạng để phù hợp với ngữ cảnh, ngữ pháp,… Ví dụ trong tiếng anh, ta có từ: interest (thích thú, thú vị,…) đóng vai trò là động từ hoặc danh từ, tuy nhiên khi chuyển về tính từ, ta được: interesting hoặc interested. Ta có thể thấy rằng interesting và interested đều được tạo từ interest. </w:t>
      </w:r>
      <w:r w:rsidR="00FE0337">
        <w:t>Bổ đề (lemmas – từ gốc) của interesting, interested, interest sẽ là interest.</w:t>
      </w:r>
    </w:p>
    <w:p w14:paraId="2EFF1BC8" w14:textId="2932C872" w:rsidR="00FE0337" w:rsidRDefault="00FE0337" w:rsidP="0089797C">
      <w:pPr>
        <w:pStyle w:val="Nidungvnbn"/>
      </w:pPr>
      <w:r>
        <w:t xml:space="preserve">Dựa trên công thức (1), </w:t>
      </w:r>
      <m:oMath>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r>
                  <w:rPr>
                    <w:rFonts w:ascii="Cambria Math" w:hAnsi="Cambria Math"/>
                  </w:rPr>
                  <m:t>F</m:t>
                </m:r>
              </m:e>
            </m:d>
          </m:sup>
          <m:e>
            <m:sSub>
              <m:sSubPr>
                <m:ctrlPr>
                  <w:rPr>
                    <w:rFonts w:ascii="Cambria Math" w:hAnsi="Cambria Math"/>
                    <w:i/>
                  </w:rPr>
                </m:ctrlPr>
              </m:sSubPr>
              <m:e>
                <m:r>
                  <w:rPr>
                    <w:rFonts w:ascii="Cambria Math" w:hAnsi="Cambria Math"/>
                  </w:rPr>
                  <m:t>E</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jk</m:t>
                </m:r>
              </m:sub>
            </m:sSub>
          </m:e>
        </m:nary>
      </m:oMath>
      <w:r>
        <w:t xml:space="preserve"> chính là quá trình ta sẽ thực hiện việc đặc thù hóa dữ liệu trước, sau đó ta sẽ đem đi word embedding.</w:t>
      </w:r>
    </w:p>
    <w:p w14:paraId="39666115" w14:textId="2D8CDE3D" w:rsidR="000C214A" w:rsidRDefault="00FE0337" w:rsidP="00BB6A10">
      <w:pPr>
        <w:pStyle w:val="Nidungvnbn"/>
      </w:pPr>
      <w:r>
        <w:t>Vì vậy việc lemmas hóa (</w:t>
      </w:r>
      <w:r w:rsidRPr="00FE0337">
        <w:t>Lemmatization</w:t>
      </w:r>
      <w:r>
        <w:t>) chính là quá trình ta sẽ tìm từ gốc cho toàn bộ các từ trong tập dữ liệu trước khi ta đưa dữ liệu đem đi huấn luyện.</w:t>
      </w:r>
    </w:p>
    <w:p w14:paraId="1036A859" w14:textId="79541040" w:rsidR="00BB6A10" w:rsidRDefault="00BB6A10" w:rsidP="00BB6A10">
      <w:pPr>
        <w:pStyle w:val="Nidungvnbn"/>
      </w:pPr>
    </w:p>
    <w:p w14:paraId="29006C06" w14:textId="07EB65F0" w:rsidR="00BB6A10" w:rsidRDefault="00BB6A10" w:rsidP="00BB6A10">
      <w:pPr>
        <w:pStyle w:val="Nidungvnbn"/>
      </w:pPr>
    </w:p>
    <w:p w14:paraId="6CB258AA" w14:textId="77777777" w:rsidR="00BB6A10" w:rsidRDefault="00BB6A10" w:rsidP="00BB6A10">
      <w:pPr>
        <w:pStyle w:val="Nidungvnbn"/>
      </w:pPr>
    </w:p>
    <w:p w14:paraId="26F72CC4" w14:textId="4C144588" w:rsidR="00892219" w:rsidRDefault="00892219" w:rsidP="005F6F85">
      <w:pPr>
        <w:pStyle w:val="Tiumccp1"/>
        <w:numPr>
          <w:ilvl w:val="1"/>
          <w:numId w:val="17"/>
        </w:numPr>
      </w:pPr>
      <w:bookmarkStart w:id="27" w:name="_Toc38785927"/>
      <w:r>
        <w:lastRenderedPageBreak/>
        <w:t>Tóm tắt chương 1</w:t>
      </w:r>
      <w:bookmarkEnd w:id="27"/>
    </w:p>
    <w:p w14:paraId="68C82877" w14:textId="4541AE39" w:rsidR="00500697" w:rsidRDefault="00500697" w:rsidP="00500697">
      <w:pPr>
        <w:pStyle w:val="Nidungvnbn"/>
      </w:pPr>
      <w:r>
        <w:t>Trong chương này ta đã tìm hiểu xong cấu trúc cũng như cách thức hoạt động của 1 mô hình dịch máy neural. Mô hình này cơ bản gồm có 2 bộ phận chính là encoder và decoder.</w:t>
      </w:r>
      <w:r w:rsidR="00E90585">
        <w:t xml:space="preserve"> Encoder có chức năng dùng để mã hóa một câu văn đầu vào thành 1 chuỗi cố định. Từ chuỗi cố định này decoder có chức năng giải mã và ánh xạ thành từ tương ứng ở ngôn ngữ đích.</w:t>
      </w:r>
    </w:p>
    <w:p w14:paraId="0CD1FF70" w14:textId="705AC29E" w:rsidR="00446424" w:rsidRDefault="00446424" w:rsidP="00446424">
      <w:pPr>
        <w:pStyle w:val="Nidungvnbn"/>
      </w:pPr>
      <w:r>
        <w:t>Encoder, trong bài viết này gồm 2 dạng chính. Dạng thứ nhất là sử dụng mạng Recurrent Neural Network (RNN) với nhân là GRU. Dạng thứ hai là sử dụng mạng Convolutional Neural Network (CNN). Decoder sử dụng mạng RNN làm mô hình chính.</w:t>
      </w:r>
    </w:p>
    <w:p w14:paraId="04A885AF" w14:textId="4CB2E294" w:rsidR="00500697" w:rsidRDefault="00446424" w:rsidP="00500697">
      <w:pPr>
        <w:pStyle w:val="Nidungvnbn"/>
      </w:pPr>
      <w:r>
        <w:t>Ngoài ra</w:t>
      </w:r>
      <w:r w:rsidR="00500697">
        <w:t xml:space="preserve"> ta tìm hiểu được một phương pháp nhằm giúp tối ưu hóa độ chính xác của chương trình đó </w:t>
      </w:r>
      <w:r>
        <w:t>là sử dụng đặc thù của ngôn ngữ để xử lý dữ liệu đầu vào, ta gọi nó là Lingustic Input Feature. Đặc biệt bài viết giới thiệu cách ta đưa các từ của dữ liệu về dạng gốc của nó dựa trên đặc thù ngôn ngữ của nó là bổ đề (lemmas).</w:t>
      </w:r>
    </w:p>
    <w:p w14:paraId="05AB3311" w14:textId="28CAA2A9" w:rsidR="00446424" w:rsidRDefault="00446424" w:rsidP="00500697">
      <w:pPr>
        <w:pStyle w:val="Nidungvnbn"/>
      </w:pPr>
      <w:r>
        <w:t>Trong chương sau ta sẽ vận dụng và thực hành viết chương trình thực hiện mô phỏng mô hình encoder-decoder.</w:t>
      </w:r>
    </w:p>
    <w:p w14:paraId="00CEEDFD" w14:textId="2385381C" w:rsidR="00BB6A10" w:rsidRDefault="00BB6A10" w:rsidP="00500697">
      <w:pPr>
        <w:pStyle w:val="Nidungvnbn"/>
      </w:pPr>
    </w:p>
    <w:p w14:paraId="48C66296" w14:textId="2AC11748" w:rsidR="00BB6A10" w:rsidRDefault="00BB6A10" w:rsidP="00500697">
      <w:pPr>
        <w:pStyle w:val="Nidungvnbn"/>
      </w:pPr>
    </w:p>
    <w:p w14:paraId="4CA6DE40" w14:textId="6D01AB80" w:rsidR="00BB6A10" w:rsidRDefault="00BB6A10" w:rsidP="00500697">
      <w:pPr>
        <w:pStyle w:val="Nidungvnbn"/>
      </w:pPr>
    </w:p>
    <w:p w14:paraId="741D4E73" w14:textId="4A7EFD05" w:rsidR="00BB6A10" w:rsidRDefault="00BB6A10" w:rsidP="00500697">
      <w:pPr>
        <w:pStyle w:val="Nidungvnbn"/>
      </w:pPr>
    </w:p>
    <w:p w14:paraId="04BD8C8D" w14:textId="2AD56142" w:rsidR="00BB6A10" w:rsidRDefault="00BB6A10" w:rsidP="00500697">
      <w:pPr>
        <w:pStyle w:val="Nidungvnbn"/>
      </w:pPr>
    </w:p>
    <w:p w14:paraId="5700DD11" w14:textId="40937BCE" w:rsidR="00BB6A10" w:rsidRDefault="00BB6A10" w:rsidP="00500697">
      <w:pPr>
        <w:pStyle w:val="Nidungvnbn"/>
      </w:pPr>
    </w:p>
    <w:p w14:paraId="75016A12" w14:textId="60EE61B3" w:rsidR="00BB6A10" w:rsidRDefault="00BB6A10" w:rsidP="00500697">
      <w:pPr>
        <w:pStyle w:val="Nidungvnbn"/>
      </w:pPr>
    </w:p>
    <w:p w14:paraId="3426F39C" w14:textId="4F39EB9D" w:rsidR="00BB6A10" w:rsidRDefault="00BB6A10" w:rsidP="00500697">
      <w:pPr>
        <w:pStyle w:val="Nidungvnbn"/>
      </w:pPr>
    </w:p>
    <w:p w14:paraId="7C10D00E" w14:textId="76834B85" w:rsidR="00BB6A10" w:rsidRDefault="00BB6A10" w:rsidP="00500697">
      <w:pPr>
        <w:pStyle w:val="Nidungvnbn"/>
      </w:pPr>
    </w:p>
    <w:p w14:paraId="25F51312" w14:textId="56BF8600" w:rsidR="00BB6A10" w:rsidRDefault="00BB6A10" w:rsidP="00500697">
      <w:pPr>
        <w:pStyle w:val="Nidungvnbn"/>
      </w:pPr>
    </w:p>
    <w:p w14:paraId="0C84933B" w14:textId="77383C5A" w:rsidR="00BB6A10" w:rsidRDefault="00BB6A10" w:rsidP="00500697">
      <w:pPr>
        <w:pStyle w:val="Nidungvnbn"/>
      </w:pPr>
    </w:p>
    <w:p w14:paraId="43703D5C" w14:textId="25AC4FED" w:rsidR="00BB6A10" w:rsidRDefault="00BB6A10" w:rsidP="00500697">
      <w:pPr>
        <w:pStyle w:val="Nidungvnbn"/>
      </w:pPr>
    </w:p>
    <w:p w14:paraId="5E82FAC2" w14:textId="77777777" w:rsidR="00BB6A10" w:rsidRDefault="00BB6A10" w:rsidP="00500697">
      <w:pPr>
        <w:pStyle w:val="Nidungvnbn"/>
      </w:pPr>
    </w:p>
    <w:p w14:paraId="6C436733" w14:textId="413C7915" w:rsidR="00446424" w:rsidRDefault="00C95365" w:rsidP="00C95365">
      <w:pPr>
        <w:pStyle w:val="Chng"/>
      </w:pPr>
      <w:bookmarkStart w:id="28" w:name="_Toc38785928"/>
      <w:r>
        <w:lastRenderedPageBreak/>
        <w:t>CHƯƠNG 2: THỰC HIỆN MÔ PHỎNG ENCODER-DECODER</w:t>
      </w:r>
      <w:bookmarkEnd w:id="28"/>
    </w:p>
    <w:p w14:paraId="47FDFD89" w14:textId="361AA8DB" w:rsidR="00C95365" w:rsidRDefault="00C95365" w:rsidP="00C95365">
      <w:pPr>
        <w:pStyle w:val="Tiumccp1"/>
      </w:pPr>
      <w:bookmarkStart w:id="29" w:name="_Toc38785929"/>
      <w:r>
        <w:t xml:space="preserve">2.1 </w:t>
      </w:r>
      <w:r w:rsidR="003C2C4B">
        <w:t>Chuẩn bị nguồn dữ liệu và thư viện</w:t>
      </w:r>
      <w:bookmarkEnd w:id="29"/>
    </w:p>
    <w:p w14:paraId="47F9BF2D" w14:textId="77777777" w:rsidR="004929C9" w:rsidRDefault="004929C9" w:rsidP="004929C9">
      <w:pPr>
        <w:pStyle w:val="Nidungvnbn"/>
      </w:pPr>
      <w:r>
        <w:t>Nguồn dữ liệu được lấy từ trang web: https://github.com/stefan-it/nmt-en-vi/tree/master/data</w:t>
      </w:r>
    </w:p>
    <w:p w14:paraId="197C5433" w14:textId="218CCA5C" w:rsidR="004929C9" w:rsidRDefault="004929C9" w:rsidP="004929C9">
      <w:pPr>
        <w:pStyle w:val="Nidungvnbn"/>
      </w:pPr>
      <w:r>
        <w:t>Ta sẽ thực hiện xây dựng và huấn luyện mô hình dựa trên 2 file chính đó là:</w:t>
      </w:r>
      <w:r w:rsidR="00DA3404">
        <w:t xml:space="preserve"> train.</w:t>
      </w:r>
      <w:r>
        <w:t>en và train.vi.</w:t>
      </w:r>
    </w:p>
    <w:p w14:paraId="56C4731F" w14:textId="052DF0D5" w:rsidR="003C2C4B" w:rsidRDefault="003C2C4B" w:rsidP="004929C9">
      <w:pPr>
        <w:pStyle w:val="Nidungvnbn"/>
      </w:pPr>
      <w:r>
        <w:t>Các thư viện ta cần chuẩn bị để chạy chương trình:</w:t>
      </w:r>
    </w:p>
    <w:p w14:paraId="4E7CDA05" w14:textId="4C13F38F" w:rsidR="003C2C4B" w:rsidRDefault="00DA3404" w:rsidP="009B19B6">
      <w:pPr>
        <w:pStyle w:val="Nidungvnbn"/>
        <w:jc w:val="center"/>
      </w:pPr>
      <w:r>
        <w:rPr>
          <w:noProof/>
        </w:rPr>
        <w:drawing>
          <wp:inline distT="0" distB="0" distL="0" distR="0" wp14:anchorId="62BB5C71" wp14:editId="03CA1584">
            <wp:extent cx="5580380" cy="2641600"/>
            <wp:effectExtent l="0" t="0" r="127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2641600"/>
                    </a:xfrm>
                    <a:prstGeom prst="rect">
                      <a:avLst/>
                    </a:prstGeom>
                  </pic:spPr>
                </pic:pic>
              </a:graphicData>
            </a:graphic>
          </wp:inline>
        </w:drawing>
      </w:r>
    </w:p>
    <w:p w14:paraId="34739588" w14:textId="16AB0869" w:rsidR="00DA3404" w:rsidRDefault="00DA3404" w:rsidP="00DA3404">
      <w:pPr>
        <w:pStyle w:val="Caption"/>
        <w:numPr>
          <w:ilvl w:val="0"/>
          <w:numId w:val="28"/>
        </w:numPr>
      </w:pPr>
      <w:bookmarkStart w:id="30" w:name="_Toc38785884"/>
      <w:r>
        <w:t>Các thư viện cần chuẩn bị</w:t>
      </w:r>
      <w:bookmarkEnd w:id="30"/>
    </w:p>
    <w:p w14:paraId="22ACA025" w14:textId="4D1822B1" w:rsidR="00DA3404" w:rsidRDefault="00DA3404" w:rsidP="00DA3404">
      <w:pPr>
        <w:pStyle w:val="Nidungvnbn"/>
      </w:pPr>
      <w:r>
        <w:t>Ngoài ra ta cần chuẩn bị thêm một số thư viện nhằm thực hiện linguistic input feature:</w:t>
      </w:r>
    </w:p>
    <w:p w14:paraId="31F7B3EC" w14:textId="31EAA6D3" w:rsidR="00DA3404" w:rsidRDefault="00DA3404" w:rsidP="009B19B6">
      <w:pPr>
        <w:pStyle w:val="Nidungvnbn"/>
        <w:jc w:val="center"/>
      </w:pPr>
      <w:r>
        <w:rPr>
          <w:noProof/>
        </w:rPr>
        <w:drawing>
          <wp:inline distT="0" distB="0" distL="0" distR="0" wp14:anchorId="5AFBD5A1" wp14:editId="0A3F5F74">
            <wp:extent cx="3971925" cy="895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895350"/>
                    </a:xfrm>
                    <a:prstGeom prst="rect">
                      <a:avLst/>
                    </a:prstGeom>
                  </pic:spPr>
                </pic:pic>
              </a:graphicData>
            </a:graphic>
          </wp:inline>
        </w:drawing>
      </w:r>
    </w:p>
    <w:p w14:paraId="120EC512" w14:textId="7C3729F2" w:rsidR="00DA3404" w:rsidRPr="00DA3404" w:rsidRDefault="00DA3404" w:rsidP="00DA3404">
      <w:pPr>
        <w:pStyle w:val="Caption"/>
        <w:numPr>
          <w:ilvl w:val="0"/>
          <w:numId w:val="28"/>
        </w:numPr>
      </w:pPr>
      <w:bookmarkStart w:id="31" w:name="_Toc38785885"/>
      <w:r>
        <w:t>Các thư viện phục vụ linguistic input feature</w:t>
      </w:r>
      <w:bookmarkEnd w:id="31"/>
    </w:p>
    <w:p w14:paraId="67AFA1DC" w14:textId="4FEF168C" w:rsidR="00C95365" w:rsidRDefault="00C95365" w:rsidP="00C95365">
      <w:pPr>
        <w:pStyle w:val="Tiumccp1"/>
      </w:pPr>
      <w:bookmarkStart w:id="32" w:name="_Toc38785930"/>
      <w:r>
        <w:t>2.2 Xử lý dữ liệu và tạo các đối tượng quản lý</w:t>
      </w:r>
      <w:bookmarkEnd w:id="32"/>
    </w:p>
    <w:p w14:paraId="2240D5FF" w14:textId="1BFF34F7" w:rsidR="004929C9" w:rsidRDefault="00DA3404" w:rsidP="004929C9">
      <w:pPr>
        <w:pStyle w:val="Nidungvnbn"/>
      </w:pPr>
      <w:r>
        <w:t>Đầu tiên ta cần tạo 1 class để quản lý các đối tượng dữ liệu:</w:t>
      </w:r>
    </w:p>
    <w:p w14:paraId="289FA0E7" w14:textId="5D06EF92" w:rsidR="00DA3404" w:rsidRDefault="00DA3404" w:rsidP="009B19B6">
      <w:pPr>
        <w:pStyle w:val="Nidungvnbn"/>
        <w:jc w:val="center"/>
      </w:pPr>
      <w:r>
        <w:rPr>
          <w:noProof/>
        </w:rPr>
        <w:lastRenderedPageBreak/>
        <w:drawing>
          <wp:inline distT="0" distB="0" distL="0" distR="0" wp14:anchorId="6287DDEB" wp14:editId="115963BB">
            <wp:extent cx="4486275" cy="4467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4467225"/>
                    </a:xfrm>
                    <a:prstGeom prst="rect">
                      <a:avLst/>
                    </a:prstGeom>
                  </pic:spPr>
                </pic:pic>
              </a:graphicData>
            </a:graphic>
          </wp:inline>
        </w:drawing>
      </w:r>
    </w:p>
    <w:p w14:paraId="6E219B23" w14:textId="2C6F0227" w:rsidR="00DA3404" w:rsidRDefault="009B19B6" w:rsidP="00DA3404">
      <w:pPr>
        <w:pStyle w:val="Caption"/>
        <w:numPr>
          <w:ilvl w:val="0"/>
          <w:numId w:val="28"/>
        </w:numPr>
      </w:pPr>
      <w:bookmarkStart w:id="33" w:name="_Toc38785886"/>
      <w:r>
        <w:t>Class quản lý dữ liệu</w:t>
      </w:r>
      <w:bookmarkEnd w:id="33"/>
    </w:p>
    <w:p w14:paraId="70581E7A" w14:textId="77777777" w:rsidR="009B19B6" w:rsidRPr="009B19B6" w:rsidRDefault="009B19B6" w:rsidP="009B19B6">
      <w:pPr>
        <w:pStyle w:val="Nidungvnbn"/>
      </w:pPr>
      <w:r w:rsidRPr="009B19B6">
        <w:t>Class ngôn ngữ gồm có các </w:t>
      </w:r>
      <w:r w:rsidRPr="009B19B6">
        <w:rPr>
          <w:rStyle w:val="Strong"/>
          <w:b w:val="0"/>
          <w:bCs w:val="0"/>
        </w:rPr>
        <w:t>thuộc tính</w:t>
      </w:r>
      <w:r w:rsidRPr="009B19B6">
        <w:t> cơ bản sau:</w:t>
      </w:r>
    </w:p>
    <w:p w14:paraId="7F963184" w14:textId="66B83520" w:rsidR="009B19B6" w:rsidRPr="009B19B6" w:rsidRDefault="009B19B6" w:rsidP="009B19B6">
      <w:pPr>
        <w:pStyle w:val="Nidungvnbn"/>
        <w:numPr>
          <w:ilvl w:val="0"/>
          <w:numId w:val="31"/>
        </w:numPr>
      </w:pPr>
      <w:r w:rsidRPr="009B19B6">
        <w:rPr>
          <w:rStyle w:val="Strong"/>
          <w:bCs w:val="0"/>
        </w:rPr>
        <w:t>name</w:t>
      </w:r>
      <w:r w:rsidRPr="009B19B6">
        <w:t>: tên của n</w:t>
      </w:r>
      <w:r>
        <w:t>gôn ngữ (English, tiếng Việt, …</w:t>
      </w:r>
      <w:r w:rsidRPr="009B19B6">
        <w:t>)</w:t>
      </w:r>
    </w:p>
    <w:p w14:paraId="3FF69741" w14:textId="77777777" w:rsidR="009B19B6" w:rsidRPr="009B19B6" w:rsidRDefault="009B19B6" w:rsidP="009B19B6">
      <w:pPr>
        <w:pStyle w:val="Nidungvnbn"/>
        <w:numPr>
          <w:ilvl w:val="0"/>
          <w:numId w:val="31"/>
        </w:numPr>
      </w:pPr>
      <w:r w:rsidRPr="009B19B6">
        <w:rPr>
          <w:rStyle w:val="Strong"/>
          <w:bCs w:val="0"/>
        </w:rPr>
        <w:t>word2index</w:t>
      </w:r>
      <w:r w:rsidRPr="009B19B6">
        <w:t>: bộ từ điển.</w:t>
      </w:r>
    </w:p>
    <w:p w14:paraId="72156DA7" w14:textId="77777777" w:rsidR="009B19B6" w:rsidRPr="009B19B6" w:rsidRDefault="009B19B6" w:rsidP="009B19B6">
      <w:pPr>
        <w:pStyle w:val="Nidungvnbn"/>
        <w:numPr>
          <w:ilvl w:val="0"/>
          <w:numId w:val="31"/>
        </w:numPr>
      </w:pPr>
      <w:r w:rsidRPr="009B19B6">
        <w:rPr>
          <w:rStyle w:val="Strong"/>
          <w:bCs w:val="0"/>
        </w:rPr>
        <w:t>word2count</w:t>
      </w:r>
      <w:r w:rsidRPr="009B19B6">
        <w:t>: bộ đếm từ.</w:t>
      </w:r>
    </w:p>
    <w:p w14:paraId="3B1CA617" w14:textId="77777777" w:rsidR="009B19B6" w:rsidRPr="009B19B6" w:rsidRDefault="009B19B6" w:rsidP="009B19B6">
      <w:pPr>
        <w:pStyle w:val="Nidungvnbn"/>
        <w:numPr>
          <w:ilvl w:val="0"/>
          <w:numId w:val="31"/>
        </w:numPr>
      </w:pPr>
      <w:r w:rsidRPr="009B19B6">
        <w:rPr>
          <w:rStyle w:val="Strong"/>
          <w:bCs w:val="0"/>
        </w:rPr>
        <w:t>index2word</w:t>
      </w:r>
      <w:r w:rsidRPr="009B19B6">
        <w:t>: bộ lưu vị trí các token.</w:t>
      </w:r>
    </w:p>
    <w:p w14:paraId="551C9519" w14:textId="77777777" w:rsidR="009B19B6" w:rsidRPr="009B19B6" w:rsidRDefault="009B19B6" w:rsidP="009B19B6">
      <w:pPr>
        <w:pStyle w:val="Nidungvnbn"/>
        <w:numPr>
          <w:ilvl w:val="0"/>
          <w:numId w:val="31"/>
        </w:numPr>
      </w:pPr>
      <w:r w:rsidRPr="009B19B6">
        <w:rPr>
          <w:rStyle w:val="Strong"/>
          <w:bCs w:val="0"/>
        </w:rPr>
        <w:t>n_words</w:t>
      </w:r>
      <w:r w:rsidRPr="009B19B6">
        <w:t>: đếm tổng các lượng từ.</w:t>
      </w:r>
    </w:p>
    <w:p w14:paraId="4490CAA1" w14:textId="77777777" w:rsidR="009B19B6" w:rsidRPr="009B19B6" w:rsidRDefault="009B19B6" w:rsidP="009B19B6">
      <w:pPr>
        <w:pStyle w:val="Nidungvnbn"/>
      </w:pPr>
      <w:r w:rsidRPr="009B19B6">
        <w:t>Class ngôn ngữ gồm có các </w:t>
      </w:r>
      <w:r w:rsidRPr="009B19B6">
        <w:rPr>
          <w:rStyle w:val="Strong"/>
          <w:b w:val="0"/>
          <w:bCs w:val="0"/>
        </w:rPr>
        <w:t>hàm</w:t>
      </w:r>
      <w:r w:rsidRPr="009B19B6">
        <w:t> cơ bản sau:</w:t>
      </w:r>
    </w:p>
    <w:p w14:paraId="01BA6792" w14:textId="77777777" w:rsidR="009B19B6" w:rsidRPr="009B19B6" w:rsidRDefault="009B19B6" w:rsidP="009B19B6">
      <w:pPr>
        <w:pStyle w:val="Nidungvnbn"/>
        <w:numPr>
          <w:ilvl w:val="0"/>
          <w:numId w:val="32"/>
        </w:numPr>
      </w:pPr>
      <w:r w:rsidRPr="009B19B6">
        <w:rPr>
          <w:rStyle w:val="Strong"/>
          <w:bCs w:val="0"/>
        </w:rPr>
        <w:t>addSentence</w:t>
      </w:r>
      <w:r w:rsidRPr="009B19B6">
        <w:t>: Có tham số là sentence, dùng để truyền vào 1 câu văn bản. Từ câu văn bản này, ta sẽ tách thành các từ (word). Cuối cùng ta sẽ lưu các từ này vào bộ từ điển bằng hàm addWord.</w:t>
      </w:r>
    </w:p>
    <w:p w14:paraId="672400C9" w14:textId="77777777" w:rsidR="009B19B6" w:rsidRPr="009B19B6" w:rsidRDefault="009B19B6" w:rsidP="009B19B6">
      <w:pPr>
        <w:pStyle w:val="Nidungvnbn"/>
        <w:numPr>
          <w:ilvl w:val="0"/>
          <w:numId w:val="32"/>
        </w:numPr>
      </w:pPr>
      <w:r w:rsidRPr="009B19B6">
        <w:rPr>
          <w:rStyle w:val="Strong"/>
          <w:bCs w:val="0"/>
        </w:rPr>
        <w:t>addWord</w:t>
      </w:r>
      <w:r w:rsidRPr="009B19B6">
        <w:t xml:space="preserve">: Có tham số là word, dùng để truyền vào 1 từ (word), nếu từ này chưa có trong bộ từ điển thì sẽ được thêm (add) mới vào bộ từ </w:t>
      </w:r>
      <w:r w:rsidRPr="009B19B6">
        <w:lastRenderedPageBreak/>
        <w:t>điển. Nếu đã có rồi ta sẽ tăng số lần xuất hiện (số đếm) của từ này thêm 1 đơn vị.</w:t>
      </w:r>
    </w:p>
    <w:p w14:paraId="7ADF0382" w14:textId="77777777" w:rsidR="00EC129B" w:rsidRPr="00EC129B" w:rsidRDefault="00EC129B" w:rsidP="00EC129B">
      <w:pPr>
        <w:pStyle w:val="Nidungvnbn"/>
      </w:pPr>
      <w:r w:rsidRPr="00EC129B">
        <w:t>Ta cần triển khai thêm một số hàm bổ trợ như:</w:t>
      </w:r>
    </w:p>
    <w:p w14:paraId="58967F19" w14:textId="67280877" w:rsidR="00EC129B" w:rsidRPr="00EC129B" w:rsidRDefault="00EC129B" w:rsidP="00EC129B">
      <w:pPr>
        <w:pStyle w:val="Nidungvnbn"/>
        <w:numPr>
          <w:ilvl w:val="0"/>
          <w:numId w:val="34"/>
        </w:numPr>
      </w:pPr>
      <w:r w:rsidRPr="00EC129B">
        <w:rPr>
          <w:rStyle w:val="Strong"/>
          <w:bCs w:val="0"/>
        </w:rPr>
        <w:t>remove_accent</w:t>
      </w:r>
      <w:r w:rsidRPr="00EC129B">
        <w:t>: dùng để loại bỏ các dấu thanh (sắc, hỏi, huyền, ngã, nặng,</w:t>
      </w:r>
      <w:r>
        <w:t xml:space="preserve"> </w:t>
      </w:r>
      <w:r w:rsidRPr="00EC129B">
        <w:t>...).</w:t>
      </w:r>
    </w:p>
    <w:p w14:paraId="2096B913" w14:textId="322D2CB0" w:rsidR="00EC129B" w:rsidRPr="00EC129B" w:rsidRDefault="00EC129B" w:rsidP="00EC129B">
      <w:pPr>
        <w:pStyle w:val="Nidungvnbn"/>
        <w:numPr>
          <w:ilvl w:val="0"/>
          <w:numId w:val="34"/>
        </w:numPr>
      </w:pPr>
      <w:r w:rsidRPr="00EC129B">
        <w:rPr>
          <w:rStyle w:val="Strong"/>
          <w:bCs w:val="0"/>
        </w:rPr>
        <w:t>normalizeString</w:t>
      </w:r>
      <w:r w:rsidRPr="00EC129B">
        <w:t xml:space="preserve">: Dùng để chuẩn hóa </w:t>
      </w:r>
      <w:r w:rsidR="009640E6">
        <w:t>dữ liệu</w:t>
      </w:r>
      <w:r w:rsidRPr="00EC129B">
        <w:t xml:space="preserve"> để chạy chương trình. Đầu tiên ta sẽ loại bỏ hết các dấu thanh ra khỏi câu</w:t>
      </w:r>
      <w:r w:rsidR="009640E6">
        <w:t>, đồng thời ta chuyển các đối tượng html (html entity) về ngôn ngữ tự nhiên</w:t>
      </w:r>
      <w:r w:rsidRPr="00EC129B">
        <w:t>. Sau đó ta sẽ tách các dấu câu (dấu phẩy, dấu chấm, dấu chấm hỏi, dấu chấm thang,</w:t>
      </w:r>
      <w:r>
        <w:t xml:space="preserve"> </w:t>
      </w:r>
      <w:r w:rsidRPr="00EC129B">
        <w:t>...) ra khỏi từ. Ngoài ra ta sẽ chuyển bớt một số dạng thể ngắn của tiếng anh về dạng thường.</w:t>
      </w:r>
    </w:p>
    <w:p w14:paraId="5146E352" w14:textId="77777777" w:rsidR="00EC129B" w:rsidRPr="00EC129B" w:rsidRDefault="00EC129B" w:rsidP="00EC129B">
      <w:pPr>
        <w:pStyle w:val="Nidungvnbn"/>
      </w:pPr>
      <w:r w:rsidRPr="00EC129B">
        <w:t>Ví dụ ta có câu: "Ăn quả, nhớ kẻ trồng cây.". Sau khi chạy hàm </w:t>
      </w:r>
      <w:r w:rsidRPr="00EC129B">
        <w:rPr>
          <w:rStyle w:val="Strong"/>
          <w:bCs w:val="0"/>
        </w:rPr>
        <w:t>normalizeString</w:t>
      </w:r>
      <w:r w:rsidRPr="00EC129B">
        <w:t> ta sẽ được kết quả là: "An qua , nho ke trong cay ."</w:t>
      </w:r>
    </w:p>
    <w:p w14:paraId="3B7FB67F" w14:textId="57D8C847" w:rsidR="00DA3404" w:rsidRDefault="009640E6" w:rsidP="009B19B6">
      <w:pPr>
        <w:pStyle w:val="Nidungvnbn"/>
      </w:pPr>
      <w:r>
        <w:rPr>
          <w:noProof/>
        </w:rPr>
        <w:drawing>
          <wp:inline distT="0" distB="0" distL="0" distR="0" wp14:anchorId="4DB17BEA" wp14:editId="5EADCF53">
            <wp:extent cx="5580380" cy="387159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871595"/>
                    </a:xfrm>
                    <a:prstGeom prst="rect">
                      <a:avLst/>
                    </a:prstGeom>
                  </pic:spPr>
                </pic:pic>
              </a:graphicData>
            </a:graphic>
          </wp:inline>
        </w:drawing>
      </w:r>
    </w:p>
    <w:p w14:paraId="328835BE" w14:textId="15B667F0" w:rsidR="009640E6" w:rsidRDefault="00D93387" w:rsidP="00D93387">
      <w:pPr>
        <w:pStyle w:val="Caption"/>
        <w:numPr>
          <w:ilvl w:val="0"/>
          <w:numId w:val="28"/>
        </w:numPr>
      </w:pPr>
      <w:bookmarkStart w:id="34" w:name="_Toc38785887"/>
      <w:r>
        <w:t>Xử lý và chuẩn hóa dữ liệu</w:t>
      </w:r>
      <w:bookmarkEnd w:id="34"/>
    </w:p>
    <w:p w14:paraId="11BE23D4" w14:textId="2CC0BDA7" w:rsidR="00D93387" w:rsidRDefault="00243BA8" w:rsidP="00D93387">
      <w:pPr>
        <w:pStyle w:val="Nidungvnbn"/>
      </w:pPr>
      <w:r>
        <w:t>Tiếp theo</w:t>
      </w:r>
      <w:r w:rsidR="00D93387">
        <w:t xml:space="preserve"> ta sẽ </w:t>
      </w:r>
      <w:r>
        <w:t xml:space="preserve">viết hàm </w:t>
      </w:r>
      <w:r w:rsidR="00D93387">
        <w:t>nạp dữ liệu vào chương trình:</w:t>
      </w:r>
    </w:p>
    <w:p w14:paraId="6607CE90" w14:textId="1566B9BE" w:rsidR="00D93387" w:rsidRDefault="009537DC" w:rsidP="009537DC">
      <w:pPr>
        <w:pStyle w:val="Nidungvnbn"/>
        <w:jc w:val="center"/>
      </w:pPr>
      <w:r>
        <w:rPr>
          <w:noProof/>
        </w:rPr>
        <w:lastRenderedPageBreak/>
        <w:drawing>
          <wp:inline distT="0" distB="0" distL="0" distR="0" wp14:anchorId="516E5095" wp14:editId="3E96C161">
            <wp:extent cx="5580380" cy="419163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4191635"/>
                    </a:xfrm>
                    <a:prstGeom prst="rect">
                      <a:avLst/>
                    </a:prstGeom>
                  </pic:spPr>
                </pic:pic>
              </a:graphicData>
            </a:graphic>
          </wp:inline>
        </w:drawing>
      </w:r>
    </w:p>
    <w:p w14:paraId="20F06C71" w14:textId="790BD4EE" w:rsidR="009537DC" w:rsidRDefault="00243BA8" w:rsidP="009537DC">
      <w:pPr>
        <w:pStyle w:val="Caption"/>
        <w:numPr>
          <w:ilvl w:val="0"/>
          <w:numId w:val="28"/>
        </w:numPr>
      </w:pPr>
      <w:bookmarkStart w:id="35" w:name="_Toc38785888"/>
      <w:r>
        <w:t>Hàm đọc dữ liệu</w:t>
      </w:r>
      <w:bookmarkEnd w:id="35"/>
    </w:p>
    <w:p w14:paraId="55F4B149" w14:textId="189B6CF3" w:rsidR="00243BA8" w:rsidRDefault="006E0085" w:rsidP="00243BA8">
      <w:pPr>
        <w:pStyle w:val="Nidungvnbn"/>
      </w:pPr>
      <w:r>
        <w:t>Ta cần viết thêm một số hàm bổ trợ cho việc xử lý dữ liệu như:</w:t>
      </w:r>
    </w:p>
    <w:p w14:paraId="1808D044" w14:textId="13D5F030" w:rsidR="006E0085" w:rsidRPr="006E0085" w:rsidRDefault="006E0085" w:rsidP="006E0085">
      <w:pPr>
        <w:pStyle w:val="Nidungvnbn"/>
        <w:numPr>
          <w:ilvl w:val="0"/>
          <w:numId w:val="36"/>
        </w:numPr>
        <w:rPr>
          <w:color w:val="000000"/>
        </w:rPr>
      </w:pPr>
      <w:r w:rsidRPr="006E0085">
        <w:t>filterPair</w:t>
      </w:r>
      <w:r>
        <w:t>: phân các câu dữ liệu dài thành các câu dữ liệu ngắn có độ dài giới hạn (MAX_LENGTH).</w:t>
      </w:r>
    </w:p>
    <w:p w14:paraId="1DAF7268" w14:textId="2287E230" w:rsidR="006E0085" w:rsidRDefault="006E0085" w:rsidP="006E0085">
      <w:pPr>
        <w:pStyle w:val="Nidungvnbn"/>
        <w:numPr>
          <w:ilvl w:val="0"/>
          <w:numId w:val="35"/>
        </w:numPr>
      </w:pPr>
      <w:r>
        <w:t>Lemmatizer: thực hiện lemmas hóa dữ liệu.</w:t>
      </w:r>
    </w:p>
    <w:p w14:paraId="55E6FAA6" w14:textId="471E32A1" w:rsidR="006E0085" w:rsidRDefault="006E0085" w:rsidP="006E0085">
      <w:pPr>
        <w:pStyle w:val="Nidungvnbn"/>
        <w:jc w:val="center"/>
      </w:pPr>
      <w:r>
        <w:rPr>
          <w:noProof/>
        </w:rPr>
        <w:drawing>
          <wp:inline distT="0" distB="0" distL="0" distR="0" wp14:anchorId="43C2FE70" wp14:editId="3A2BF547">
            <wp:extent cx="5580380" cy="220408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204085"/>
                    </a:xfrm>
                    <a:prstGeom prst="rect">
                      <a:avLst/>
                    </a:prstGeom>
                  </pic:spPr>
                </pic:pic>
              </a:graphicData>
            </a:graphic>
          </wp:inline>
        </w:drawing>
      </w:r>
    </w:p>
    <w:p w14:paraId="6C892227" w14:textId="1FE28C3A" w:rsidR="006E0085" w:rsidRDefault="006E0085" w:rsidP="006E0085">
      <w:pPr>
        <w:pStyle w:val="Caption"/>
        <w:numPr>
          <w:ilvl w:val="0"/>
          <w:numId w:val="28"/>
        </w:numPr>
      </w:pPr>
      <w:bookmarkStart w:id="36" w:name="_Toc38785889"/>
      <w:r>
        <w:t>Chuẩn hóa số lượng từ của câu và lemmas hóa dữ liệu</w:t>
      </w:r>
      <w:bookmarkEnd w:id="36"/>
    </w:p>
    <w:p w14:paraId="0A6B6E7E" w14:textId="4E230DC5" w:rsidR="006E0085" w:rsidRDefault="00C853E8" w:rsidP="00243BA8">
      <w:pPr>
        <w:pStyle w:val="Nidungvnbn"/>
      </w:pPr>
      <w:r>
        <w:lastRenderedPageBreak/>
        <w:t>Cuối cùng ta sẽ nạp dữ liệu vào chương trình:</w:t>
      </w:r>
    </w:p>
    <w:p w14:paraId="31D42944" w14:textId="0280E2A5" w:rsidR="00C853E8" w:rsidRDefault="00C853E8" w:rsidP="00C853E8">
      <w:pPr>
        <w:pStyle w:val="Nidungvnbn"/>
        <w:jc w:val="center"/>
      </w:pPr>
      <w:r>
        <w:rPr>
          <w:noProof/>
        </w:rPr>
        <w:drawing>
          <wp:inline distT="0" distB="0" distL="0" distR="0" wp14:anchorId="5BE702C5" wp14:editId="71470E2B">
            <wp:extent cx="5580380" cy="27768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776855"/>
                    </a:xfrm>
                    <a:prstGeom prst="rect">
                      <a:avLst/>
                    </a:prstGeom>
                  </pic:spPr>
                </pic:pic>
              </a:graphicData>
            </a:graphic>
          </wp:inline>
        </w:drawing>
      </w:r>
    </w:p>
    <w:p w14:paraId="25838240" w14:textId="36DE58EC" w:rsidR="00C853E8" w:rsidRPr="00243BA8" w:rsidRDefault="00C853E8" w:rsidP="00C853E8">
      <w:pPr>
        <w:pStyle w:val="Caption"/>
        <w:numPr>
          <w:ilvl w:val="0"/>
          <w:numId w:val="28"/>
        </w:numPr>
      </w:pPr>
      <w:bookmarkStart w:id="37" w:name="_Toc38785890"/>
      <w:r>
        <w:t>Hàm đọc dữ liệu và thực hiện nạp dữ liệu vào chương trình</w:t>
      </w:r>
      <w:bookmarkEnd w:id="37"/>
    </w:p>
    <w:p w14:paraId="1366F75C" w14:textId="61B745A3" w:rsidR="00C95365" w:rsidRDefault="00C95365" w:rsidP="00C95365">
      <w:pPr>
        <w:pStyle w:val="Tiumccp1"/>
      </w:pPr>
      <w:bookmarkStart w:id="38" w:name="_Toc38785931"/>
      <w:r>
        <w:t>2.3 Xây dựng encoder-decoder</w:t>
      </w:r>
      <w:bookmarkEnd w:id="38"/>
    </w:p>
    <w:p w14:paraId="4EF7579B" w14:textId="3FA7DAA0" w:rsidR="009537DC" w:rsidRDefault="00363905" w:rsidP="009537DC">
      <w:pPr>
        <w:pStyle w:val="Nidungvnbn"/>
      </w:pPr>
      <w:r>
        <w:t>Đầu tiên ta sẽ đi xây dựng bộ encoder:</w:t>
      </w:r>
    </w:p>
    <w:p w14:paraId="257B0A29" w14:textId="6D6ACDD3" w:rsidR="00363905" w:rsidRDefault="00363905" w:rsidP="00363905">
      <w:pPr>
        <w:pStyle w:val="Nidungvnbn"/>
        <w:jc w:val="center"/>
      </w:pPr>
      <w:r>
        <w:rPr>
          <w:noProof/>
        </w:rPr>
        <w:drawing>
          <wp:inline distT="0" distB="0" distL="0" distR="0" wp14:anchorId="66B4388E" wp14:editId="4E6C06C9">
            <wp:extent cx="5580380" cy="386778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867785"/>
                    </a:xfrm>
                    <a:prstGeom prst="rect">
                      <a:avLst/>
                    </a:prstGeom>
                  </pic:spPr>
                </pic:pic>
              </a:graphicData>
            </a:graphic>
          </wp:inline>
        </w:drawing>
      </w:r>
    </w:p>
    <w:p w14:paraId="35670C9E" w14:textId="7A0B448A" w:rsidR="00363905" w:rsidRDefault="00363905" w:rsidP="00363905">
      <w:pPr>
        <w:pStyle w:val="Caption"/>
        <w:numPr>
          <w:ilvl w:val="0"/>
          <w:numId w:val="28"/>
        </w:numPr>
      </w:pPr>
      <w:bookmarkStart w:id="39" w:name="_Toc38785891"/>
      <w:r>
        <w:t>Xây dựng bộ encoder</w:t>
      </w:r>
      <w:bookmarkEnd w:id="39"/>
    </w:p>
    <w:p w14:paraId="27AF2B38" w14:textId="3E4EC1FF" w:rsidR="00363905" w:rsidRDefault="00560723" w:rsidP="009537DC">
      <w:pPr>
        <w:pStyle w:val="Nidungvnbn"/>
      </w:pPr>
      <w:r>
        <w:lastRenderedPageBreak/>
        <w:t>Tiếp theo ta đi xây dựng bộ decoder:</w:t>
      </w:r>
    </w:p>
    <w:p w14:paraId="6E752B27" w14:textId="1D509D0C" w:rsidR="00560723" w:rsidRDefault="00560723" w:rsidP="00560723">
      <w:pPr>
        <w:pStyle w:val="Nidungvnbn"/>
        <w:jc w:val="center"/>
      </w:pPr>
      <w:r>
        <w:rPr>
          <w:noProof/>
        </w:rPr>
        <w:drawing>
          <wp:inline distT="0" distB="0" distL="0" distR="0" wp14:anchorId="14DD8150" wp14:editId="42E7B557">
            <wp:extent cx="5580380" cy="493331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4933315"/>
                    </a:xfrm>
                    <a:prstGeom prst="rect">
                      <a:avLst/>
                    </a:prstGeom>
                  </pic:spPr>
                </pic:pic>
              </a:graphicData>
            </a:graphic>
          </wp:inline>
        </w:drawing>
      </w:r>
    </w:p>
    <w:p w14:paraId="38A5A4C9" w14:textId="09A5CED6" w:rsidR="00560723" w:rsidRDefault="00560723" w:rsidP="00560723">
      <w:pPr>
        <w:pStyle w:val="Caption"/>
        <w:numPr>
          <w:ilvl w:val="0"/>
          <w:numId w:val="28"/>
        </w:numPr>
      </w:pPr>
      <w:bookmarkStart w:id="40" w:name="_Toc38785892"/>
      <w:r>
        <w:t>Xây dựng bộ decoder cơ bản</w:t>
      </w:r>
      <w:bookmarkEnd w:id="40"/>
    </w:p>
    <w:p w14:paraId="12920416" w14:textId="77777777" w:rsidR="00263BC8" w:rsidRPr="00D12AAC" w:rsidRDefault="00263BC8" w:rsidP="00D12AAC">
      <w:pPr>
        <w:pStyle w:val="Nidungvnbn"/>
      </w:pPr>
      <w:r w:rsidRPr="00D12AAC">
        <w:t>Attention là một cơ chế kỹ thuật nhằm giúp giải quyết các giới hạn của kiến trúc encoder-decoder trên các chuỗi dài (chuỗi dữ liệu đầu vào). Attention sẽ giúp tăng tốc độ học tập và cải thiện khả năng dự đoán của mô hình.</w:t>
      </w:r>
    </w:p>
    <w:p w14:paraId="06B37A11" w14:textId="77777777" w:rsidR="00263BC8" w:rsidRPr="00D12AAC" w:rsidRDefault="00263BC8" w:rsidP="00D12AAC">
      <w:pPr>
        <w:pStyle w:val="Nidungvnbn"/>
      </w:pPr>
      <w:r w:rsidRPr="00D12AAC">
        <w:t>Do vector ngữ cảnh này có độ dài cố định và là kết quả sau quá trình mã hóa từ dữ liệu đầu vào có độ dài thay đổi, nên vector này sẽ chứa rất nhiều thông tin. Việc mã hóa (decode) vector này sẽ là một áp lực lớn đối với decoder.</w:t>
      </w:r>
    </w:p>
    <w:p w14:paraId="2E5E88E3" w14:textId="77777777" w:rsidR="00263BC8" w:rsidRPr="00D12AAC" w:rsidRDefault="00263BC8" w:rsidP="00D12AAC">
      <w:pPr>
        <w:pStyle w:val="Nidungvnbn"/>
      </w:pPr>
      <w:r w:rsidRPr="00D12AAC">
        <w:t xml:space="preserve">Cơ chế attention cho phép tại mỗi bước input của decoder, decoder có thể tập trung vào từng phần khác nhau của encoder output. Đầu tiên, chúng ta sẽ tính tập trọng số attention (attention weight). Sau đó ta sẽ lấy tập trọng số này nhân với các </w:t>
      </w:r>
      <w:r w:rsidRPr="00D12AAC">
        <w:lastRenderedPageBreak/>
        <w:t>vectơ đầu ra của encoder để tạo ra một tổ hợp có trọng số. Kết quả (được gọi là attn_applied) này giúp nhận biết được từng phần của chuỗi đầu vào, và từ đó sẽ giúp decoder chọn được từ (word) đầu ra đúng.</w:t>
      </w:r>
    </w:p>
    <w:p w14:paraId="7BB63478" w14:textId="77777777" w:rsidR="00263BC8" w:rsidRPr="00D12AAC" w:rsidRDefault="00263BC8" w:rsidP="00D12AAC">
      <w:pPr>
        <w:pStyle w:val="Nidungvnbn"/>
      </w:pPr>
      <w:r w:rsidRPr="00D12AAC">
        <w:t>Thay vì mã hóa chuỗi đầu vào thành một vectơ ngữ cảnh cố định duy nhất, mô hình chú ý phát triển một vectơ bối cảnh được lọc riêng cho từng bước thời gian t ở đầu ra.</w:t>
      </w:r>
    </w:p>
    <w:p w14:paraId="638CF964" w14:textId="65666DC9" w:rsidR="00560723" w:rsidRDefault="002A51F6" w:rsidP="002A51F6">
      <w:pPr>
        <w:pStyle w:val="Nidungvnbn"/>
        <w:jc w:val="center"/>
      </w:pPr>
      <w:r>
        <w:rPr>
          <w:noProof/>
        </w:rPr>
        <w:drawing>
          <wp:inline distT="0" distB="0" distL="0" distR="0" wp14:anchorId="517ECF87" wp14:editId="0A1AD502">
            <wp:extent cx="5580380" cy="3900805"/>
            <wp:effectExtent l="0" t="0" r="127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3900805"/>
                    </a:xfrm>
                    <a:prstGeom prst="rect">
                      <a:avLst/>
                    </a:prstGeom>
                  </pic:spPr>
                </pic:pic>
              </a:graphicData>
            </a:graphic>
          </wp:inline>
        </w:drawing>
      </w:r>
    </w:p>
    <w:p w14:paraId="258EACAF" w14:textId="3B6281BF" w:rsidR="002A51F6" w:rsidRDefault="002A51F6" w:rsidP="002A51F6">
      <w:pPr>
        <w:pStyle w:val="Caption"/>
        <w:numPr>
          <w:ilvl w:val="0"/>
          <w:numId w:val="28"/>
        </w:numPr>
        <w:tabs>
          <w:tab w:val="left" w:pos="1620"/>
        </w:tabs>
      </w:pPr>
      <w:bookmarkStart w:id="41" w:name="_Toc38785893"/>
      <w:r>
        <w:t>Cấu trúc hoạt động của attention</w:t>
      </w:r>
      <w:bookmarkEnd w:id="41"/>
    </w:p>
    <w:p w14:paraId="0B760EC8" w14:textId="635F67E9" w:rsidR="002A51F6" w:rsidRDefault="0022327E" w:rsidP="0022327E">
      <w:pPr>
        <w:pStyle w:val="Nidungvnbn"/>
        <w:jc w:val="center"/>
      </w:pPr>
      <w:r>
        <w:rPr>
          <w:noProof/>
        </w:rPr>
        <w:lastRenderedPageBreak/>
        <w:drawing>
          <wp:inline distT="0" distB="0" distL="0" distR="0" wp14:anchorId="78B33461" wp14:editId="5F1581D5">
            <wp:extent cx="5580380" cy="5655310"/>
            <wp:effectExtent l="0" t="0" r="127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5655310"/>
                    </a:xfrm>
                    <a:prstGeom prst="rect">
                      <a:avLst/>
                    </a:prstGeom>
                  </pic:spPr>
                </pic:pic>
              </a:graphicData>
            </a:graphic>
          </wp:inline>
        </w:drawing>
      </w:r>
    </w:p>
    <w:p w14:paraId="5E224A28" w14:textId="6F00DE66" w:rsidR="0022327E" w:rsidRDefault="0022327E" w:rsidP="0022327E">
      <w:pPr>
        <w:pStyle w:val="Caption"/>
        <w:numPr>
          <w:ilvl w:val="0"/>
          <w:numId w:val="28"/>
        </w:numPr>
        <w:tabs>
          <w:tab w:val="left" w:pos="1530"/>
        </w:tabs>
      </w:pPr>
      <w:bookmarkStart w:id="42" w:name="_Toc38785894"/>
      <w:r>
        <w:t>Class decoder sử dụng attention (hàm khởi tạo của class)</w:t>
      </w:r>
      <w:bookmarkEnd w:id="42"/>
    </w:p>
    <w:p w14:paraId="0A3314AB" w14:textId="0BF204C7" w:rsidR="0022327E" w:rsidRDefault="0022327E" w:rsidP="0022327E">
      <w:pPr>
        <w:pStyle w:val="Nidungvnbn"/>
        <w:jc w:val="center"/>
      </w:pPr>
      <w:r>
        <w:rPr>
          <w:noProof/>
        </w:rPr>
        <w:lastRenderedPageBreak/>
        <w:drawing>
          <wp:inline distT="0" distB="0" distL="0" distR="0" wp14:anchorId="7FFE4FC8" wp14:editId="3E6C8F90">
            <wp:extent cx="5580380" cy="403288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4032885"/>
                    </a:xfrm>
                    <a:prstGeom prst="rect">
                      <a:avLst/>
                    </a:prstGeom>
                  </pic:spPr>
                </pic:pic>
              </a:graphicData>
            </a:graphic>
          </wp:inline>
        </w:drawing>
      </w:r>
    </w:p>
    <w:p w14:paraId="58DDCB2B" w14:textId="56F96E49" w:rsidR="0022327E" w:rsidRDefault="0022327E" w:rsidP="0022327E">
      <w:pPr>
        <w:pStyle w:val="Caption"/>
        <w:numPr>
          <w:ilvl w:val="0"/>
          <w:numId w:val="28"/>
        </w:numPr>
        <w:tabs>
          <w:tab w:val="left" w:pos="1530"/>
        </w:tabs>
      </w:pPr>
      <w:bookmarkStart w:id="43" w:name="_Toc38785895"/>
      <w:r>
        <w:t>Hàm khởi tạo tiến trình và hàm feedforward</w:t>
      </w:r>
      <w:bookmarkEnd w:id="43"/>
    </w:p>
    <w:p w14:paraId="461DCA58" w14:textId="23DCF9DF" w:rsidR="00C95365" w:rsidRDefault="00C95365" w:rsidP="00C95365">
      <w:pPr>
        <w:pStyle w:val="Tiumccp1"/>
      </w:pPr>
      <w:bookmarkStart w:id="44" w:name="_Toc38785932"/>
      <w:r>
        <w:t>2.4 Huấn luyện</w:t>
      </w:r>
      <w:bookmarkEnd w:id="44"/>
    </w:p>
    <w:p w14:paraId="6F6AA28C" w14:textId="4A530834" w:rsidR="0022327E" w:rsidRDefault="00F953FF" w:rsidP="00F953FF">
      <w:pPr>
        <w:pStyle w:val="Nidungvnbn"/>
      </w:pPr>
      <w:r w:rsidRPr="00F953FF">
        <w:t xml:space="preserve">Để huấn luyện, đối với mỗi cặp, chúng ta sẽ cần một tensor (vector) đầu vào (index của các từ trong câu) và tensor đích (index của các từ trong câu đích). Trong khi tạo các vector này, ta sẽ nối thêm </w:t>
      </w:r>
      <w:r>
        <w:t xml:space="preserve">các </w:t>
      </w:r>
      <w:r w:rsidRPr="00F953FF">
        <w:t xml:space="preserve">mã thông báo </w:t>
      </w:r>
      <w:r>
        <w:t>token</w:t>
      </w:r>
      <w:r w:rsidRPr="00F953FF">
        <w:t xml:space="preserve"> vào cả hai chuỗi.</w:t>
      </w:r>
    </w:p>
    <w:p w14:paraId="368B73FA" w14:textId="348CF742" w:rsidR="00F953FF" w:rsidRDefault="00F953FF" w:rsidP="00F953FF">
      <w:pPr>
        <w:pStyle w:val="Nidungvnbn"/>
        <w:jc w:val="center"/>
      </w:pPr>
      <w:r>
        <w:rPr>
          <w:noProof/>
        </w:rPr>
        <w:lastRenderedPageBreak/>
        <w:drawing>
          <wp:inline distT="0" distB="0" distL="0" distR="0" wp14:anchorId="45FF6BEE" wp14:editId="4694A59D">
            <wp:extent cx="5580380" cy="349504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3495040"/>
                    </a:xfrm>
                    <a:prstGeom prst="rect">
                      <a:avLst/>
                    </a:prstGeom>
                  </pic:spPr>
                </pic:pic>
              </a:graphicData>
            </a:graphic>
          </wp:inline>
        </w:drawing>
      </w:r>
    </w:p>
    <w:p w14:paraId="1EF65DD8" w14:textId="2C5BDC4D" w:rsidR="00F953FF" w:rsidRDefault="00F953FF" w:rsidP="00F953FF">
      <w:pPr>
        <w:pStyle w:val="Caption"/>
        <w:numPr>
          <w:ilvl w:val="0"/>
          <w:numId w:val="28"/>
        </w:numPr>
        <w:tabs>
          <w:tab w:val="left" w:pos="1530"/>
        </w:tabs>
      </w:pPr>
      <w:bookmarkStart w:id="45" w:name="_Toc38785896"/>
      <w:r>
        <w:t>Các hàm tạo vector input và output cho quá trình huấn luyện</w:t>
      </w:r>
      <w:bookmarkEnd w:id="45"/>
    </w:p>
    <w:p w14:paraId="67754D9A" w14:textId="77777777" w:rsidR="008863B7" w:rsidRPr="008863B7" w:rsidRDefault="008863B7" w:rsidP="008863B7">
      <w:pPr>
        <w:pStyle w:val="Nidungvnbn"/>
      </w:pPr>
      <w:r w:rsidRPr="008863B7">
        <w:t>Để đào tạo, ta sẽ đưa dữ liệu đầu vào đi qua encoder, ta sẽ tiến hành theo dõi các kết quả đầu ra cũng như các giá trị trạng thái ẩn của encoder. Sau đó, ta sẽ cung cấp cho decoder token thông báo làm tín hiệu thông báo cho decoder khởi tạo đầu vào đầu tiên, đồng thời trạng thái ẩn cuối cùng của encoder sẽ làm trạng thái ẩn đầu tiên cho decoder.</w:t>
      </w:r>
    </w:p>
    <w:p w14:paraId="1A2EFA1E" w14:textId="4B34EBEF" w:rsidR="008863B7" w:rsidRPr="008863B7" w:rsidRDefault="008863B7" w:rsidP="008863B7">
      <w:pPr>
        <w:pStyle w:val="Nidungvnbn"/>
      </w:pPr>
      <w:r w:rsidRPr="008863B7">
        <w:t>"Teacher forcing" là một khái niệm ám chỉ về việc ta sẽ sử dụng các giá trị đầu ra mong muốn cho mỗi đầu vào tiếp theo, thay vì ta sử dụng kết quả mà decoder dự đoán được cho các đầu vào tiếp theo. Việc làm này sẽ khiến cho chương trình hội tụ nhanh hơn, trong một số trường hợp việc làm dụng điều này sẽ khiến cho chương trình</w:t>
      </w:r>
      <w:r>
        <w:t xml:space="preserve"> không ổn định (tham khảo thêm trong tài liệu của Herbert Jaeger, 10/2008, A tutorial on training recurrent neural networks, covering BPPT, RTRL, EKF and the “echo state network” approach</w:t>
      </w:r>
      <w:r w:rsidRPr="008863B7">
        <w:t>).</w:t>
      </w:r>
    </w:p>
    <w:p w14:paraId="173E1D54" w14:textId="77777777" w:rsidR="008863B7" w:rsidRPr="008863B7" w:rsidRDefault="008863B7" w:rsidP="008863B7">
      <w:pPr>
        <w:pStyle w:val="Nidungvnbn"/>
      </w:pPr>
      <w:r w:rsidRPr="008863B7">
        <w:t xml:space="preserve">Theo trực giác, ta có thể quan sát kết quả đầu ra của các mạng "teacher-forcing" có cấu trúc ngữ pháp ổn định tuy nhiên kết quả dịch lại không được chính </w:t>
      </w:r>
      <w:r w:rsidRPr="008863B7">
        <w:lastRenderedPageBreak/>
        <w:t>xác. Điều này cho thấy rằng mạng "teacher-forcing" có thể học được cấu trúc ngữ pháp, tuy nhiên việc dịch nghĩa của nó lại không được tốt.</w:t>
      </w:r>
    </w:p>
    <w:p w14:paraId="57286B9E" w14:textId="7702AE3E" w:rsidR="00F953FF" w:rsidRDefault="008863B7" w:rsidP="00F953FF">
      <w:pPr>
        <w:pStyle w:val="Nidungvnbn"/>
      </w:pPr>
      <w:r>
        <w:rPr>
          <w:noProof/>
        </w:rPr>
        <w:drawing>
          <wp:inline distT="0" distB="0" distL="0" distR="0" wp14:anchorId="2D1392E9" wp14:editId="6FA6ECF1">
            <wp:extent cx="5580380" cy="49720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97205"/>
                    </a:xfrm>
                    <a:prstGeom prst="rect">
                      <a:avLst/>
                    </a:prstGeom>
                  </pic:spPr>
                </pic:pic>
              </a:graphicData>
            </a:graphic>
          </wp:inline>
        </w:drawing>
      </w:r>
    </w:p>
    <w:p w14:paraId="3CE38752" w14:textId="4DCB0C1E" w:rsidR="008863B7" w:rsidRDefault="008863B7" w:rsidP="008863B7">
      <w:pPr>
        <w:pStyle w:val="Caption"/>
        <w:numPr>
          <w:ilvl w:val="0"/>
          <w:numId w:val="28"/>
        </w:numPr>
        <w:tabs>
          <w:tab w:val="left" w:pos="1620"/>
        </w:tabs>
      </w:pPr>
      <w:bookmarkStart w:id="46" w:name="_Toc38785897"/>
      <w:r>
        <w:t>Hàm thực hiện huấn luyện</w:t>
      </w:r>
      <w:bookmarkEnd w:id="46"/>
    </w:p>
    <w:p w14:paraId="51834DB6" w14:textId="0661CFD7" w:rsidR="008863B7" w:rsidRDefault="0050560C" w:rsidP="00F953FF">
      <w:pPr>
        <w:pStyle w:val="Nidungvnbn"/>
      </w:pPr>
      <w:r>
        <w:t xml:space="preserve">Hàm </w:t>
      </w:r>
      <w:r w:rsidR="00187D6E">
        <w:t>này gồm 5</w:t>
      </w:r>
      <w:r>
        <w:t xml:space="preserve"> giai đoạn cơ bản:</w:t>
      </w:r>
    </w:p>
    <w:p w14:paraId="0C83C94E" w14:textId="7F6E063F" w:rsidR="0050560C" w:rsidRDefault="0050560C" w:rsidP="0050560C">
      <w:pPr>
        <w:pStyle w:val="Nidungvnbn"/>
        <w:numPr>
          <w:ilvl w:val="0"/>
          <w:numId w:val="35"/>
        </w:numPr>
      </w:pPr>
      <w:r>
        <w:t>Tiền encoder: khởi tạo encoder (khởi tạo các vector input và output của encoder), xóa các giá trị gradient descent cũ tồn đọng trong các lần chạy trước, khởi tạo giá trị mất mát (loss).</w:t>
      </w:r>
    </w:p>
    <w:p w14:paraId="6599CD3F" w14:textId="3F779F4D" w:rsidR="0050560C" w:rsidRDefault="0050560C" w:rsidP="0050560C">
      <w:pPr>
        <w:pStyle w:val="Nidungvnbn"/>
        <w:numPr>
          <w:ilvl w:val="0"/>
          <w:numId w:val="35"/>
        </w:numPr>
      </w:pPr>
      <w:r>
        <w:t>Chạy encoder: thực hiện cho dữ liệu chạy vào encoder và tiến hành cho encoder hoạt động.</w:t>
      </w:r>
    </w:p>
    <w:p w14:paraId="6B27363F" w14:textId="71D14BEA" w:rsidR="0050560C" w:rsidRDefault="0050560C" w:rsidP="0050560C">
      <w:pPr>
        <w:pStyle w:val="Nidungvnbn"/>
        <w:numPr>
          <w:ilvl w:val="0"/>
          <w:numId w:val="35"/>
        </w:numPr>
      </w:pPr>
      <w:r>
        <w:t>Hậu encoder và tiền decoder: khởi tạo các vector input và các trạng thái ẩn của decoder, gán kết quả encoder vào trạng thái ẩn của decoder, khởi tạo giá trị teacher_forcing.</w:t>
      </w:r>
    </w:p>
    <w:p w14:paraId="055A4161" w14:textId="62891959" w:rsidR="0050560C" w:rsidRDefault="0050560C" w:rsidP="0050560C">
      <w:pPr>
        <w:pStyle w:val="Nidungvnbn"/>
        <w:numPr>
          <w:ilvl w:val="0"/>
          <w:numId w:val="35"/>
        </w:numPr>
      </w:pPr>
      <w:r>
        <w:t>Chạy decoder: chạy decoder.</w:t>
      </w:r>
    </w:p>
    <w:p w14:paraId="634C5FE6" w14:textId="334E4DBB" w:rsidR="00131E17" w:rsidRDefault="00131E17" w:rsidP="0050560C">
      <w:pPr>
        <w:pStyle w:val="Nidungvnbn"/>
        <w:numPr>
          <w:ilvl w:val="0"/>
          <w:numId w:val="35"/>
        </w:numPr>
      </w:pPr>
      <w:r>
        <w:t>Hậu decoder: tính toán lỗi và thực hiện lan truyền ngược để tính gradient descent.</w:t>
      </w:r>
    </w:p>
    <w:p w14:paraId="4510D5F5" w14:textId="2BD81730" w:rsidR="0050560C" w:rsidRDefault="0050560C" w:rsidP="0050560C">
      <w:pPr>
        <w:pStyle w:val="Nidungvnbn"/>
        <w:jc w:val="center"/>
      </w:pPr>
      <w:r>
        <w:rPr>
          <w:noProof/>
        </w:rPr>
        <w:drawing>
          <wp:inline distT="0" distB="0" distL="0" distR="0" wp14:anchorId="3B22977D" wp14:editId="184A5CA2">
            <wp:extent cx="5580380" cy="27622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762250"/>
                    </a:xfrm>
                    <a:prstGeom prst="rect">
                      <a:avLst/>
                    </a:prstGeom>
                  </pic:spPr>
                </pic:pic>
              </a:graphicData>
            </a:graphic>
          </wp:inline>
        </w:drawing>
      </w:r>
    </w:p>
    <w:p w14:paraId="1BFE5B0A" w14:textId="311DC1BE" w:rsidR="0050560C" w:rsidRDefault="0050560C" w:rsidP="0050560C">
      <w:pPr>
        <w:pStyle w:val="Caption"/>
        <w:numPr>
          <w:ilvl w:val="0"/>
          <w:numId w:val="28"/>
        </w:numPr>
        <w:tabs>
          <w:tab w:val="left" w:pos="1530"/>
        </w:tabs>
      </w:pPr>
      <w:bookmarkStart w:id="47" w:name="_Toc38785898"/>
      <w:r>
        <w:t>Giai đoạn tiền encoder</w:t>
      </w:r>
      <w:bookmarkEnd w:id="47"/>
    </w:p>
    <w:p w14:paraId="42BE530D" w14:textId="433F19F8" w:rsidR="0050560C" w:rsidRDefault="0050560C" w:rsidP="0050560C">
      <w:pPr>
        <w:pStyle w:val="Nidungvnbn"/>
        <w:jc w:val="center"/>
      </w:pPr>
      <w:r>
        <w:rPr>
          <w:noProof/>
        </w:rPr>
        <w:lastRenderedPageBreak/>
        <w:drawing>
          <wp:inline distT="0" distB="0" distL="0" distR="0" wp14:anchorId="3ADAEFC3" wp14:editId="7C2CD44B">
            <wp:extent cx="4772025" cy="1438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2025" cy="1438275"/>
                    </a:xfrm>
                    <a:prstGeom prst="rect">
                      <a:avLst/>
                    </a:prstGeom>
                  </pic:spPr>
                </pic:pic>
              </a:graphicData>
            </a:graphic>
          </wp:inline>
        </w:drawing>
      </w:r>
    </w:p>
    <w:p w14:paraId="66D42824" w14:textId="2472AEFE" w:rsidR="0050560C" w:rsidRDefault="00A5789A" w:rsidP="00A5789A">
      <w:pPr>
        <w:pStyle w:val="Caption"/>
        <w:numPr>
          <w:ilvl w:val="0"/>
          <w:numId w:val="28"/>
        </w:numPr>
        <w:tabs>
          <w:tab w:val="left" w:pos="1620"/>
        </w:tabs>
      </w:pPr>
      <w:bookmarkStart w:id="48" w:name="_Toc38785899"/>
      <w:r>
        <w:t>Giai đoạn chạy encoder</w:t>
      </w:r>
      <w:bookmarkEnd w:id="48"/>
    </w:p>
    <w:p w14:paraId="21F89659" w14:textId="1D7F73A5" w:rsidR="0050560C" w:rsidRDefault="00FE4485" w:rsidP="00FE4485">
      <w:pPr>
        <w:pStyle w:val="Nidungvnbn"/>
        <w:jc w:val="center"/>
      </w:pPr>
      <w:r>
        <w:rPr>
          <w:noProof/>
        </w:rPr>
        <w:drawing>
          <wp:inline distT="0" distB="0" distL="0" distR="0" wp14:anchorId="640B4BFB" wp14:editId="6F921BC8">
            <wp:extent cx="5580380" cy="1350645"/>
            <wp:effectExtent l="0" t="0" r="127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1350645"/>
                    </a:xfrm>
                    <a:prstGeom prst="rect">
                      <a:avLst/>
                    </a:prstGeom>
                  </pic:spPr>
                </pic:pic>
              </a:graphicData>
            </a:graphic>
          </wp:inline>
        </w:drawing>
      </w:r>
    </w:p>
    <w:p w14:paraId="3D843EC2" w14:textId="7C7FA068" w:rsidR="00FE4485" w:rsidRDefault="00FE4485" w:rsidP="00FE4485">
      <w:pPr>
        <w:pStyle w:val="Caption"/>
        <w:numPr>
          <w:ilvl w:val="0"/>
          <w:numId w:val="28"/>
        </w:numPr>
        <w:tabs>
          <w:tab w:val="left" w:pos="1620"/>
        </w:tabs>
      </w:pPr>
      <w:bookmarkStart w:id="49" w:name="_Toc38785900"/>
      <w:r>
        <w:t>Giai đoạn hậu encoder và tiền decoder</w:t>
      </w:r>
      <w:bookmarkEnd w:id="49"/>
    </w:p>
    <w:p w14:paraId="7EB80B4A" w14:textId="27469CC0" w:rsidR="00FE4485" w:rsidRDefault="00BA5ECB" w:rsidP="00BA5ECB">
      <w:pPr>
        <w:pStyle w:val="Nidungvnbn"/>
        <w:jc w:val="center"/>
      </w:pPr>
      <w:r>
        <w:rPr>
          <w:noProof/>
        </w:rPr>
        <w:drawing>
          <wp:inline distT="0" distB="0" distL="0" distR="0" wp14:anchorId="6DE683C0" wp14:editId="49E72FF2">
            <wp:extent cx="5580380" cy="3464560"/>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464560"/>
                    </a:xfrm>
                    <a:prstGeom prst="rect">
                      <a:avLst/>
                    </a:prstGeom>
                  </pic:spPr>
                </pic:pic>
              </a:graphicData>
            </a:graphic>
          </wp:inline>
        </w:drawing>
      </w:r>
    </w:p>
    <w:p w14:paraId="5AF83E66" w14:textId="527FBF97" w:rsidR="00BA5ECB" w:rsidRDefault="00BA5ECB" w:rsidP="00BA5ECB">
      <w:pPr>
        <w:pStyle w:val="Caption"/>
        <w:numPr>
          <w:ilvl w:val="0"/>
          <w:numId w:val="28"/>
        </w:numPr>
        <w:tabs>
          <w:tab w:val="left" w:pos="1530"/>
        </w:tabs>
      </w:pPr>
      <w:bookmarkStart w:id="50" w:name="_Toc38785901"/>
      <w:r>
        <w:t>Giai đoạn chạy decoder</w:t>
      </w:r>
      <w:bookmarkEnd w:id="50"/>
    </w:p>
    <w:p w14:paraId="16E367CB" w14:textId="6FB80D8D" w:rsidR="00BA5ECB" w:rsidRDefault="00FB692F" w:rsidP="00FB692F">
      <w:pPr>
        <w:pStyle w:val="Nidungvnbn"/>
        <w:jc w:val="center"/>
      </w:pPr>
      <w:r>
        <w:rPr>
          <w:noProof/>
        </w:rPr>
        <w:lastRenderedPageBreak/>
        <w:drawing>
          <wp:inline distT="0" distB="0" distL="0" distR="0" wp14:anchorId="147D98E5" wp14:editId="315F395F">
            <wp:extent cx="433387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3875" cy="1628775"/>
                    </a:xfrm>
                    <a:prstGeom prst="rect">
                      <a:avLst/>
                    </a:prstGeom>
                  </pic:spPr>
                </pic:pic>
              </a:graphicData>
            </a:graphic>
          </wp:inline>
        </w:drawing>
      </w:r>
    </w:p>
    <w:p w14:paraId="02ECD423" w14:textId="76FA631E" w:rsidR="00FB692F" w:rsidRDefault="00FB692F" w:rsidP="00FB692F">
      <w:pPr>
        <w:pStyle w:val="Caption"/>
        <w:numPr>
          <w:ilvl w:val="0"/>
          <w:numId w:val="28"/>
        </w:numPr>
        <w:tabs>
          <w:tab w:val="left" w:pos="1530"/>
        </w:tabs>
      </w:pPr>
      <w:bookmarkStart w:id="51" w:name="_Toc38785902"/>
      <w:r>
        <w:t>Giai đoạn hậu decoder</w:t>
      </w:r>
      <w:bookmarkEnd w:id="51"/>
    </w:p>
    <w:p w14:paraId="00A014DA" w14:textId="0F76F39D" w:rsidR="00FB692F" w:rsidRDefault="00BC3E48" w:rsidP="00F953FF">
      <w:pPr>
        <w:pStyle w:val="Nidungvnbn"/>
      </w:pPr>
      <w:r>
        <w:t>Như vậy ta đã thực hiện xong cho 1 lần huấn luyện, sau 1 lần huấn luyện hàm sẽ trả về kết quả là phép chia giữa số từ mà chương trình dự đoán sai với số lượng từ có trong câu dịch đích.</w:t>
      </w:r>
    </w:p>
    <w:p w14:paraId="616C7B71" w14:textId="292657BF" w:rsidR="00BC3E48" w:rsidRDefault="00217855" w:rsidP="00217855">
      <w:pPr>
        <w:pStyle w:val="Nidungvnbn"/>
      </w:pPr>
      <w:r w:rsidRPr="00217855">
        <w:t>Ta có thể theo dõi lượng thời gian chương trình tiến hành huấn luyện bằng một số hàm sau:</w:t>
      </w:r>
    </w:p>
    <w:p w14:paraId="3F00F402" w14:textId="6BB094CE" w:rsidR="00217855" w:rsidRDefault="006830B6" w:rsidP="006830B6">
      <w:pPr>
        <w:pStyle w:val="Nidungvnbn"/>
        <w:jc w:val="center"/>
      </w:pPr>
      <w:r>
        <w:rPr>
          <w:noProof/>
        </w:rPr>
        <w:drawing>
          <wp:inline distT="0" distB="0" distL="0" distR="0" wp14:anchorId="5D589F1D" wp14:editId="2BDD09C2">
            <wp:extent cx="4543425" cy="2686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3425" cy="2686050"/>
                    </a:xfrm>
                    <a:prstGeom prst="rect">
                      <a:avLst/>
                    </a:prstGeom>
                  </pic:spPr>
                </pic:pic>
              </a:graphicData>
            </a:graphic>
          </wp:inline>
        </w:drawing>
      </w:r>
    </w:p>
    <w:p w14:paraId="704981D8" w14:textId="30539B04" w:rsidR="006830B6" w:rsidRDefault="006830B6" w:rsidP="006830B6">
      <w:pPr>
        <w:pStyle w:val="Caption"/>
        <w:numPr>
          <w:ilvl w:val="0"/>
          <w:numId w:val="28"/>
        </w:numPr>
        <w:tabs>
          <w:tab w:val="left" w:pos="1620"/>
        </w:tabs>
      </w:pPr>
      <w:bookmarkStart w:id="52" w:name="_Toc38785903"/>
      <w:r>
        <w:t>Hàm thông báo lượng thời gian chương trình đã và đang chạy</w:t>
      </w:r>
      <w:bookmarkEnd w:id="52"/>
    </w:p>
    <w:p w14:paraId="056FCC5E" w14:textId="2A38BC71" w:rsidR="006830B6" w:rsidRDefault="009F6B68" w:rsidP="009F6B68">
      <w:pPr>
        <w:pStyle w:val="Nidungvnbn"/>
      </w:pPr>
      <w:r w:rsidRPr="009F6B68">
        <w:t>Ta viết thêm hàm vẽ biểu đồ biểu diễn sự thay đổi của giá trị loss</w:t>
      </w:r>
      <w:r>
        <w:t>:</w:t>
      </w:r>
    </w:p>
    <w:p w14:paraId="5DA203BB" w14:textId="229DDBBA" w:rsidR="009F6B68" w:rsidRDefault="009F6B68" w:rsidP="009F6B68">
      <w:pPr>
        <w:pStyle w:val="Nidungvnbn"/>
        <w:jc w:val="center"/>
      </w:pPr>
      <w:r>
        <w:rPr>
          <w:noProof/>
        </w:rPr>
        <w:lastRenderedPageBreak/>
        <w:drawing>
          <wp:inline distT="0" distB="0" distL="0" distR="0" wp14:anchorId="4EB87978" wp14:editId="1618D680">
            <wp:extent cx="4257675" cy="2447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675" cy="2447925"/>
                    </a:xfrm>
                    <a:prstGeom prst="rect">
                      <a:avLst/>
                    </a:prstGeom>
                  </pic:spPr>
                </pic:pic>
              </a:graphicData>
            </a:graphic>
          </wp:inline>
        </w:drawing>
      </w:r>
    </w:p>
    <w:p w14:paraId="1D0333A8" w14:textId="7C71051B" w:rsidR="009F6B68" w:rsidRDefault="009F6B68" w:rsidP="009F6B68">
      <w:pPr>
        <w:pStyle w:val="Caption"/>
        <w:numPr>
          <w:ilvl w:val="0"/>
          <w:numId w:val="28"/>
        </w:numPr>
        <w:tabs>
          <w:tab w:val="left" w:pos="1530"/>
        </w:tabs>
      </w:pPr>
      <w:bookmarkStart w:id="53" w:name="_Toc38785904"/>
      <w:r>
        <w:t>Hàm vẽ biểu đồ thay đổi của giá trị loss</w:t>
      </w:r>
      <w:bookmarkEnd w:id="53"/>
    </w:p>
    <w:p w14:paraId="1E07E622" w14:textId="77777777" w:rsidR="00CC4EB0" w:rsidRDefault="00CC4EB0" w:rsidP="00CC4EB0">
      <w:pPr>
        <w:pStyle w:val="Nidungvnbn"/>
        <w:rPr>
          <w:szCs w:val="24"/>
        </w:rPr>
      </w:pPr>
      <w:r>
        <w:t>Toàn bộ quá trình đào tạo trông như thế này:</w:t>
      </w:r>
    </w:p>
    <w:p w14:paraId="30147328" w14:textId="77777777" w:rsidR="00CC4EB0" w:rsidRDefault="00CC4EB0" w:rsidP="00CC4EB0">
      <w:pPr>
        <w:pStyle w:val="Nidungvnbn"/>
        <w:numPr>
          <w:ilvl w:val="0"/>
          <w:numId w:val="38"/>
        </w:numPr>
      </w:pPr>
      <w:r>
        <w:t>Bắt đầu tính thời gian huấn luyện.</w:t>
      </w:r>
    </w:p>
    <w:p w14:paraId="1B927FFA" w14:textId="77777777" w:rsidR="00CC4EB0" w:rsidRDefault="00CC4EB0" w:rsidP="00CC4EB0">
      <w:pPr>
        <w:pStyle w:val="Nidungvnbn"/>
        <w:numPr>
          <w:ilvl w:val="0"/>
          <w:numId w:val="38"/>
        </w:numPr>
      </w:pPr>
      <w:r>
        <w:t>Khởi tạo bộ tối ưu hóa (optimizer) và bộ tiêu chuẩn (criterion).</w:t>
      </w:r>
    </w:p>
    <w:p w14:paraId="5E44675F" w14:textId="77777777" w:rsidR="00CC4EB0" w:rsidRDefault="00CC4EB0" w:rsidP="00CC4EB0">
      <w:pPr>
        <w:pStyle w:val="Nidungvnbn"/>
        <w:numPr>
          <w:ilvl w:val="0"/>
          <w:numId w:val="38"/>
        </w:numPr>
      </w:pPr>
      <w:r>
        <w:t>Tạo một tập các cặp đào tạo (training pair).</w:t>
      </w:r>
    </w:p>
    <w:p w14:paraId="013E8148" w14:textId="77777777" w:rsidR="00CC4EB0" w:rsidRDefault="00CC4EB0" w:rsidP="00CC4EB0">
      <w:pPr>
        <w:pStyle w:val="Nidungvnbn"/>
        <w:numPr>
          <w:ilvl w:val="0"/>
          <w:numId w:val="38"/>
        </w:numPr>
      </w:pPr>
      <w:r>
        <w:t>Khởi tạo mảng loss lưu từng giá trị loss tại các thời điểm nhằm phục vụ cho việc vẽ biểu đồ.</w:t>
      </w:r>
    </w:p>
    <w:p w14:paraId="55F24B7F" w14:textId="23D70DF3" w:rsidR="00CC4EB0" w:rsidRDefault="00CC4EB0" w:rsidP="00CC4EB0">
      <w:pPr>
        <w:pStyle w:val="Nidungvnbn"/>
      </w:pPr>
      <w:r>
        <w:t>Cuối cùng ta sẽ gọi hàm train để thực hiện quá trình đào tạo. Kết thúc 1 lượt đào tạo ta sẽ thông báo một vài giá trị như giá trị mất mát (loss) trung bình hiện tại, thời gian huấn luyện hiện tại, ...</w:t>
      </w:r>
    </w:p>
    <w:p w14:paraId="5561E11F" w14:textId="101D5776" w:rsidR="009F6B68" w:rsidRDefault="00CC4EB0" w:rsidP="00CC4EB0">
      <w:pPr>
        <w:pStyle w:val="Nidungvnbn"/>
        <w:jc w:val="center"/>
      </w:pPr>
      <w:r>
        <w:rPr>
          <w:noProof/>
        </w:rPr>
        <w:lastRenderedPageBreak/>
        <w:drawing>
          <wp:inline distT="0" distB="0" distL="0" distR="0" wp14:anchorId="5DDB8EE8" wp14:editId="30616192">
            <wp:extent cx="5580380" cy="648271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6482715"/>
                    </a:xfrm>
                    <a:prstGeom prst="rect">
                      <a:avLst/>
                    </a:prstGeom>
                  </pic:spPr>
                </pic:pic>
              </a:graphicData>
            </a:graphic>
          </wp:inline>
        </w:drawing>
      </w:r>
    </w:p>
    <w:p w14:paraId="50B0F69A" w14:textId="5E66C2E4" w:rsidR="00CC4EB0" w:rsidRPr="009F6B68" w:rsidRDefault="00CC4EB0" w:rsidP="00CC4EB0">
      <w:pPr>
        <w:pStyle w:val="Caption"/>
        <w:numPr>
          <w:ilvl w:val="0"/>
          <w:numId w:val="28"/>
        </w:numPr>
        <w:tabs>
          <w:tab w:val="left" w:pos="1530"/>
        </w:tabs>
      </w:pPr>
      <w:bookmarkStart w:id="54" w:name="_Toc38785905"/>
      <w:r>
        <w:t>Hàm huấn luyện tổng quát</w:t>
      </w:r>
      <w:bookmarkEnd w:id="54"/>
    </w:p>
    <w:p w14:paraId="5E08C676" w14:textId="7ABC009A" w:rsidR="00C95365" w:rsidRDefault="00C95365" w:rsidP="00C95365">
      <w:pPr>
        <w:pStyle w:val="Tiumccp1"/>
      </w:pPr>
      <w:bookmarkStart w:id="55" w:name="_Toc38785933"/>
      <w:r>
        <w:t>2.5 Đánh giá</w:t>
      </w:r>
      <w:bookmarkEnd w:id="55"/>
    </w:p>
    <w:p w14:paraId="19700730" w14:textId="0F2D48C0" w:rsidR="00D52C6A" w:rsidRDefault="00404797" w:rsidP="00404797">
      <w:pPr>
        <w:pStyle w:val="Nidungvnbn"/>
      </w:pPr>
      <w:r w:rsidRPr="00404797">
        <w:t xml:space="preserve">Quá trình đánh giá chủ yếu cũng gần giống như đào tạo, tuy nhiên nó khác với quá trình đào tạo ở chỗ nó sẽ không đi so sánh giữa kết quả dự đoán với giá trị mong muốn (target data). Quá trình đánh giá đơn giản chỉ là ta sẽ đem các giá trị dự đoán mà decoder đã thực hiện được nạp vào lại chính nó tại mỗi bước. Mỗi lần </w:t>
      </w:r>
      <w:r w:rsidRPr="00404797">
        <w:lastRenderedPageBreak/>
        <w:t>decoder dự đoán một từ, ta sẽ thêm từ đó vào chuỗi đầu ra, khi decoder dự đoán mã thông báo (token) EOS, ta sẽ tiến hành dừng quá trình thực hiện. Chúng ta cũng nên cần lưu trữ các giá trị đầu ra của decoder attention nhằm phục vụ cho các yêu cầu hiển thị về sau.</w:t>
      </w:r>
    </w:p>
    <w:p w14:paraId="574C9EE7" w14:textId="674D3ECD" w:rsidR="00404797" w:rsidRDefault="00404797" w:rsidP="00404797">
      <w:pPr>
        <w:pStyle w:val="Nidungvnbn"/>
        <w:jc w:val="center"/>
      </w:pPr>
      <w:r>
        <w:rPr>
          <w:noProof/>
        </w:rPr>
        <w:drawing>
          <wp:inline distT="0" distB="0" distL="0" distR="0" wp14:anchorId="6029B79C" wp14:editId="4FDF15B4">
            <wp:extent cx="4980093" cy="6591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6376" cy="6599615"/>
                    </a:xfrm>
                    <a:prstGeom prst="rect">
                      <a:avLst/>
                    </a:prstGeom>
                  </pic:spPr>
                </pic:pic>
              </a:graphicData>
            </a:graphic>
          </wp:inline>
        </w:drawing>
      </w:r>
    </w:p>
    <w:p w14:paraId="196F3DC7" w14:textId="6AB6C53C" w:rsidR="00404797" w:rsidRDefault="00404797" w:rsidP="00404797">
      <w:pPr>
        <w:pStyle w:val="Caption"/>
        <w:numPr>
          <w:ilvl w:val="0"/>
          <w:numId w:val="28"/>
        </w:numPr>
        <w:tabs>
          <w:tab w:val="left" w:pos="1530"/>
        </w:tabs>
      </w:pPr>
      <w:bookmarkStart w:id="56" w:name="_Toc38785906"/>
      <w:r>
        <w:t>Hàm thực hiện đánh giá</w:t>
      </w:r>
      <w:bookmarkEnd w:id="56"/>
    </w:p>
    <w:p w14:paraId="5BC3467F" w14:textId="3582B12B" w:rsidR="00404797" w:rsidRDefault="00D63ED9" w:rsidP="00D63ED9">
      <w:pPr>
        <w:pStyle w:val="Nidungvnbn"/>
      </w:pPr>
      <w:r w:rsidRPr="00D63ED9">
        <w:lastRenderedPageBreak/>
        <w:t>Ta có thể thực hiện đánh giá bằng việc chọn ngẫu nhiên một số dữ liệu từ tập dữ liệu:</w:t>
      </w:r>
    </w:p>
    <w:p w14:paraId="71D39370" w14:textId="38891B00" w:rsidR="00D63ED9" w:rsidRDefault="00996F5A" w:rsidP="00996F5A">
      <w:pPr>
        <w:pStyle w:val="Nidungvnbn"/>
        <w:jc w:val="center"/>
      </w:pPr>
      <w:r>
        <w:rPr>
          <w:noProof/>
        </w:rPr>
        <w:drawing>
          <wp:inline distT="0" distB="0" distL="0" distR="0" wp14:anchorId="31F96A14" wp14:editId="0C18CE2C">
            <wp:extent cx="5580380" cy="179197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791970"/>
                    </a:xfrm>
                    <a:prstGeom prst="rect">
                      <a:avLst/>
                    </a:prstGeom>
                  </pic:spPr>
                </pic:pic>
              </a:graphicData>
            </a:graphic>
          </wp:inline>
        </w:drawing>
      </w:r>
    </w:p>
    <w:p w14:paraId="69EBFCA1" w14:textId="2716BE8D" w:rsidR="00996F5A" w:rsidRPr="00D63ED9" w:rsidRDefault="00996F5A" w:rsidP="00996F5A">
      <w:pPr>
        <w:pStyle w:val="Caption"/>
        <w:numPr>
          <w:ilvl w:val="0"/>
          <w:numId w:val="28"/>
        </w:numPr>
        <w:tabs>
          <w:tab w:val="left" w:pos="1620"/>
        </w:tabs>
      </w:pPr>
      <w:bookmarkStart w:id="57" w:name="_Toc38785907"/>
      <w:r>
        <w:t>Hàm thực hiện chọn đánh giá ngẫu nhiên</w:t>
      </w:r>
      <w:bookmarkEnd w:id="57"/>
    </w:p>
    <w:p w14:paraId="016F5C5E" w14:textId="1A470061" w:rsidR="00C95365" w:rsidRDefault="00C95365" w:rsidP="00C95365">
      <w:pPr>
        <w:pStyle w:val="Tiumccp1"/>
      </w:pPr>
      <w:bookmarkStart w:id="58" w:name="_Toc38785934"/>
      <w:r>
        <w:t>2.6 Kiểm thử</w:t>
      </w:r>
      <w:bookmarkEnd w:id="58"/>
    </w:p>
    <w:p w14:paraId="30E64748" w14:textId="79057699" w:rsidR="001A4A69" w:rsidRDefault="00446994" w:rsidP="001A4A69">
      <w:pPr>
        <w:pStyle w:val="Nidungvnbn"/>
      </w:pPr>
      <w:r>
        <w:t>Ta sẽ viết các hàm phục vụ cho kiểm thử như biểu diễn các giá trị của attention, hàm biểu diễn mô phỏng của attention, …</w:t>
      </w:r>
    </w:p>
    <w:p w14:paraId="70A795C9" w14:textId="40409A52" w:rsidR="00446994" w:rsidRDefault="00446994" w:rsidP="001A4A69">
      <w:pPr>
        <w:pStyle w:val="Nidungvnbn"/>
      </w:pPr>
      <w:r>
        <w:rPr>
          <w:noProof/>
        </w:rPr>
        <w:drawing>
          <wp:inline distT="0" distB="0" distL="0" distR="0" wp14:anchorId="1DCC2E8B" wp14:editId="343D3056">
            <wp:extent cx="5367691" cy="43910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9563" cy="4392556"/>
                    </a:xfrm>
                    <a:prstGeom prst="rect">
                      <a:avLst/>
                    </a:prstGeom>
                  </pic:spPr>
                </pic:pic>
              </a:graphicData>
            </a:graphic>
          </wp:inline>
        </w:drawing>
      </w:r>
    </w:p>
    <w:p w14:paraId="096D012D" w14:textId="16D54B99" w:rsidR="00446994" w:rsidRDefault="00802FFB" w:rsidP="00802FFB">
      <w:pPr>
        <w:pStyle w:val="Caption"/>
        <w:numPr>
          <w:ilvl w:val="0"/>
          <w:numId w:val="28"/>
        </w:numPr>
        <w:tabs>
          <w:tab w:val="left" w:pos="1530"/>
        </w:tabs>
      </w:pPr>
      <w:bookmarkStart w:id="59" w:name="_Toc38785908"/>
      <w:r>
        <w:t>Các hàm phục vụ trình bày kết quả</w:t>
      </w:r>
      <w:bookmarkEnd w:id="59"/>
    </w:p>
    <w:p w14:paraId="690EC5AE" w14:textId="7B29B05F" w:rsidR="00D63ED9" w:rsidRDefault="00D63ED9" w:rsidP="00C95365">
      <w:pPr>
        <w:pStyle w:val="Tiumccp1"/>
      </w:pPr>
      <w:bookmarkStart w:id="60" w:name="_Toc38785935"/>
      <w:r>
        <w:lastRenderedPageBreak/>
        <w:t>2.7 Chạy chương trình và kết quả</w:t>
      </w:r>
      <w:bookmarkEnd w:id="60"/>
    </w:p>
    <w:p w14:paraId="096030B0" w14:textId="1FB8CE30" w:rsidR="00F06ACE" w:rsidRDefault="00F06ACE" w:rsidP="00F06ACE">
      <w:pPr>
        <w:pStyle w:val="Nidungvnbn"/>
      </w:pPr>
      <w:r>
        <w:t>Ta cho chương trình chạy huấn luyện:</w:t>
      </w:r>
    </w:p>
    <w:p w14:paraId="0FCAD01F" w14:textId="674D97ED" w:rsidR="00F06ACE" w:rsidRDefault="00F06ACE" w:rsidP="00F06ACE">
      <w:pPr>
        <w:pStyle w:val="Nidungvnbn"/>
        <w:jc w:val="center"/>
      </w:pPr>
      <w:r>
        <w:rPr>
          <w:noProof/>
        </w:rPr>
        <w:drawing>
          <wp:inline distT="0" distB="0" distL="0" distR="0" wp14:anchorId="4D6A82EB" wp14:editId="53A511D4">
            <wp:extent cx="5580380" cy="742315"/>
            <wp:effectExtent l="0" t="0" r="127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742315"/>
                    </a:xfrm>
                    <a:prstGeom prst="rect">
                      <a:avLst/>
                    </a:prstGeom>
                  </pic:spPr>
                </pic:pic>
              </a:graphicData>
            </a:graphic>
          </wp:inline>
        </w:drawing>
      </w:r>
    </w:p>
    <w:p w14:paraId="26CA5A95" w14:textId="23EABCC4" w:rsidR="00F06ACE" w:rsidRDefault="00F06ACE" w:rsidP="00F06ACE">
      <w:pPr>
        <w:pStyle w:val="Caption"/>
        <w:numPr>
          <w:ilvl w:val="0"/>
          <w:numId w:val="28"/>
        </w:numPr>
        <w:tabs>
          <w:tab w:val="left" w:pos="1530"/>
        </w:tabs>
      </w:pPr>
      <w:bookmarkStart w:id="61" w:name="_Toc38785909"/>
      <w:r>
        <w:t>Tiến hành huấn luyện mô hình</w:t>
      </w:r>
      <w:bookmarkEnd w:id="61"/>
    </w:p>
    <w:p w14:paraId="3FF52B67" w14:textId="25AF2AF0" w:rsidR="00F06ACE" w:rsidRDefault="00975E5A" w:rsidP="00F06ACE">
      <w:pPr>
        <w:pStyle w:val="Nidungvnbn"/>
      </w:pPr>
      <w:r>
        <w:t>Sau khi chạy ta thu được kết quả:</w:t>
      </w:r>
    </w:p>
    <w:p w14:paraId="4C0EEE50" w14:textId="7422809A" w:rsidR="00975E5A" w:rsidRDefault="00975E5A" w:rsidP="00975E5A">
      <w:pPr>
        <w:pStyle w:val="Nidungvnbn"/>
        <w:jc w:val="center"/>
      </w:pPr>
      <w:r>
        <w:rPr>
          <w:noProof/>
        </w:rPr>
        <w:drawing>
          <wp:inline distT="0" distB="0" distL="0" distR="0" wp14:anchorId="70D1571B" wp14:editId="789E7915">
            <wp:extent cx="3523858" cy="55245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5668" cy="5543015"/>
                    </a:xfrm>
                    <a:prstGeom prst="rect">
                      <a:avLst/>
                    </a:prstGeom>
                  </pic:spPr>
                </pic:pic>
              </a:graphicData>
            </a:graphic>
          </wp:inline>
        </w:drawing>
      </w:r>
    </w:p>
    <w:p w14:paraId="6AAC9040" w14:textId="31BD19D1" w:rsidR="00975E5A" w:rsidRDefault="00975E5A" w:rsidP="003A3696">
      <w:pPr>
        <w:pStyle w:val="Caption"/>
        <w:numPr>
          <w:ilvl w:val="0"/>
          <w:numId w:val="28"/>
        </w:numPr>
        <w:tabs>
          <w:tab w:val="left" w:pos="1620"/>
        </w:tabs>
      </w:pPr>
      <w:bookmarkStart w:id="62" w:name="_Toc38785910"/>
      <w:r>
        <w:t xml:space="preserve">Kết quả </w:t>
      </w:r>
      <w:r w:rsidR="003A3696">
        <w:t>của từng đợt huấn luyện</w:t>
      </w:r>
      <w:bookmarkEnd w:id="62"/>
    </w:p>
    <w:p w14:paraId="03E44314" w14:textId="77777777" w:rsidR="00AE7E7B" w:rsidRDefault="00AE7E7B" w:rsidP="00AE7E7B">
      <w:pPr>
        <w:pStyle w:val="Nidungvnbn"/>
      </w:pPr>
    </w:p>
    <w:p w14:paraId="3E9428CA" w14:textId="79EFE9AB" w:rsidR="00AE7E7B" w:rsidRDefault="00AE7E7B" w:rsidP="00AE7E7B">
      <w:pPr>
        <w:pStyle w:val="Nidungvnbn"/>
      </w:pPr>
      <w:r>
        <w:lastRenderedPageBreak/>
        <w:t>Cuối cùng ta sẽ chạy thử trên một số câu ví dụ:</w:t>
      </w:r>
    </w:p>
    <w:p w14:paraId="79170466" w14:textId="14B24A22" w:rsidR="00AE7E7B" w:rsidRDefault="00AE7E7B" w:rsidP="00AE7E7B">
      <w:pPr>
        <w:pStyle w:val="Nidungvnbn"/>
        <w:jc w:val="center"/>
      </w:pPr>
      <w:r>
        <w:rPr>
          <w:noProof/>
        </w:rPr>
        <w:drawing>
          <wp:inline distT="0" distB="0" distL="0" distR="0" wp14:anchorId="1AC515E4" wp14:editId="756FD4B6">
            <wp:extent cx="5580380" cy="2673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67335"/>
                    </a:xfrm>
                    <a:prstGeom prst="rect">
                      <a:avLst/>
                    </a:prstGeom>
                  </pic:spPr>
                </pic:pic>
              </a:graphicData>
            </a:graphic>
          </wp:inline>
        </w:drawing>
      </w:r>
    </w:p>
    <w:p w14:paraId="16D2C402" w14:textId="71A08072" w:rsidR="00AE7E7B" w:rsidRDefault="00AE7E7B" w:rsidP="00AE7E7B">
      <w:pPr>
        <w:pStyle w:val="Caption"/>
        <w:numPr>
          <w:ilvl w:val="0"/>
          <w:numId w:val="28"/>
        </w:numPr>
        <w:tabs>
          <w:tab w:val="left" w:pos="1530"/>
        </w:tabs>
      </w:pPr>
      <w:bookmarkStart w:id="63" w:name="_Toc38785911"/>
      <w:r>
        <w:t>Chạy thử 1 câu ví dụ</w:t>
      </w:r>
      <w:bookmarkEnd w:id="63"/>
    </w:p>
    <w:p w14:paraId="0A7E5A4A" w14:textId="6F92E320" w:rsidR="00AE7E7B" w:rsidRDefault="00AE7E7B" w:rsidP="00AE7E7B">
      <w:pPr>
        <w:pStyle w:val="Nidungvnbn"/>
      </w:pPr>
      <w:r>
        <w:t>Kết quả sau khi chạy kiểm thử:</w:t>
      </w:r>
    </w:p>
    <w:p w14:paraId="71202634" w14:textId="26CC288F" w:rsidR="00AE7E7B" w:rsidRDefault="00AE7E7B" w:rsidP="00AE7E7B">
      <w:pPr>
        <w:pStyle w:val="Nidungvnbn"/>
        <w:jc w:val="center"/>
      </w:pPr>
      <w:r>
        <w:rPr>
          <w:noProof/>
        </w:rPr>
        <w:drawing>
          <wp:inline distT="0" distB="0" distL="0" distR="0" wp14:anchorId="4285DD76" wp14:editId="248DC1F9">
            <wp:extent cx="3914775" cy="2800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4775" cy="2800350"/>
                    </a:xfrm>
                    <a:prstGeom prst="rect">
                      <a:avLst/>
                    </a:prstGeom>
                  </pic:spPr>
                </pic:pic>
              </a:graphicData>
            </a:graphic>
          </wp:inline>
        </w:drawing>
      </w:r>
    </w:p>
    <w:p w14:paraId="013CB126" w14:textId="23B8319B" w:rsidR="00AE7E7B" w:rsidRPr="00AE7E7B" w:rsidRDefault="00AE7E7B" w:rsidP="00AE7E7B">
      <w:pPr>
        <w:pStyle w:val="Caption"/>
        <w:numPr>
          <w:ilvl w:val="0"/>
          <w:numId w:val="28"/>
        </w:numPr>
        <w:tabs>
          <w:tab w:val="left" w:pos="1620"/>
        </w:tabs>
      </w:pPr>
      <w:bookmarkStart w:id="64" w:name="_Toc38785912"/>
      <w:r>
        <w:t>Kết quả chạy thử 1 câu ví dụ</w:t>
      </w:r>
      <w:bookmarkEnd w:id="64"/>
    </w:p>
    <w:p w14:paraId="0CA7C6FC" w14:textId="69CED163" w:rsidR="00C95365" w:rsidRDefault="00D63ED9" w:rsidP="00C95365">
      <w:pPr>
        <w:pStyle w:val="Tiumccp1"/>
      </w:pPr>
      <w:bookmarkStart w:id="65" w:name="_Toc38785936"/>
      <w:r>
        <w:t>2.8</w:t>
      </w:r>
      <w:r w:rsidR="00C95365">
        <w:t xml:space="preserve"> Tóm tắt</w:t>
      </w:r>
      <w:bookmarkEnd w:id="65"/>
    </w:p>
    <w:p w14:paraId="3E43BEAC" w14:textId="0C51664E" w:rsidR="002E4934" w:rsidRDefault="002E4934" w:rsidP="002E4934">
      <w:pPr>
        <w:pStyle w:val="Nidungvnbn"/>
      </w:pPr>
      <w:r>
        <w:t>Ta đã tìm hiểu xong cách viết chương trình mô phỏng cho quá trình encoder và decoder.</w:t>
      </w:r>
    </w:p>
    <w:p w14:paraId="29CE6E38" w14:textId="7D9849A8" w:rsidR="002E4934" w:rsidRDefault="002E4934" w:rsidP="002E4934">
      <w:pPr>
        <w:pStyle w:val="Nidungvnbn"/>
      </w:pPr>
      <w:r>
        <w:t xml:space="preserve">Đầu tiên ta sẽ xử lý và chuẩn hóa dữ liệu. Ta sẽ phải đưa các kí tự Unicode về dạng asci chuẩn. Sau đó ta sẽ </w:t>
      </w:r>
      <w:r w:rsidR="00AC7BC4">
        <w:t>lọc ra các cặp câu có lượng từ trong câu nằm trong phạm vi giới hạn của MAX_LENGTH vì dịch các câu càng ngắn sẽ giúp làm tăng tốc độ thực hiện của chương trình.</w:t>
      </w:r>
    </w:p>
    <w:p w14:paraId="564EA4F8" w14:textId="2493DA55" w:rsidR="00787418" w:rsidRDefault="00787418" w:rsidP="002E4934">
      <w:pPr>
        <w:pStyle w:val="Nidungvnbn"/>
      </w:pPr>
      <w:r>
        <w:t>Sau khi làm sạch cũng như chuẩn hóa dữ liệu</w:t>
      </w:r>
      <w:r w:rsidR="008D0C02">
        <w:t>, ta sẽ tiến hành đi xây dựng bộ encoder và decoder. Sau khi xây dựng xong ta sẽ tiến hành đi huấn luyện cho mô hình.</w:t>
      </w:r>
    </w:p>
    <w:p w14:paraId="572BB5D6" w14:textId="55FD6287" w:rsidR="008D0C02" w:rsidRDefault="008D0C02" w:rsidP="002E4934">
      <w:pPr>
        <w:pStyle w:val="Nidungvnbn"/>
      </w:pPr>
      <w:r>
        <w:t>Sau khi huấn luyện mô hình xong ta sẽ tiến hành kiểm tra, đánh giá và kiểm thử kết quả mà chương trình chạy và đạt được.</w:t>
      </w:r>
    </w:p>
    <w:p w14:paraId="74B9A5AA" w14:textId="0A6663EA" w:rsidR="008D0C02" w:rsidRDefault="008D0C02" w:rsidP="002E4934">
      <w:pPr>
        <w:pStyle w:val="Nidungvnbn"/>
      </w:pPr>
      <w:r>
        <w:lastRenderedPageBreak/>
        <w:t>Như vậy qua 2 chương ta đã tìm hiểu được cấu tạo, nguyên lý hoạt động của quá trình dịch máy dựa trên mô hình encoder-decoder đồng thời ta cũng biết được cách thức vận dụng mô hình vào việc viết chương trình.</w:t>
      </w:r>
    </w:p>
    <w:p w14:paraId="1513CEBE" w14:textId="1D523520" w:rsidR="007138A1" w:rsidRDefault="007138A1" w:rsidP="002E4934">
      <w:pPr>
        <w:pStyle w:val="Nidungvnbn"/>
      </w:pPr>
    </w:p>
    <w:p w14:paraId="75CCC425" w14:textId="179315AE" w:rsidR="007138A1" w:rsidRDefault="007138A1" w:rsidP="002E4934">
      <w:pPr>
        <w:pStyle w:val="Nidungvnbn"/>
      </w:pPr>
    </w:p>
    <w:p w14:paraId="00B371CE" w14:textId="19FB78B1" w:rsidR="007138A1" w:rsidRDefault="007138A1" w:rsidP="002E4934">
      <w:pPr>
        <w:pStyle w:val="Nidungvnbn"/>
      </w:pPr>
    </w:p>
    <w:p w14:paraId="5F51CD47" w14:textId="1E336B14" w:rsidR="007138A1" w:rsidRDefault="007138A1" w:rsidP="002E4934">
      <w:pPr>
        <w:pStyle w:val="Nidungvnbn"/>
      </w:pPr>
    </w:p>
    <w:p w14:paraId="359FA61F" w14:textId="5DB3ABAE" w:rsidR="007138A1" w:rsidRDefault="007138A1" w:rsidP="002E4934">
      <w:pPr>
        <w:pStyle w:val="Nidungvnbn"/>
      </w:pPr>
    </w:p>
    <w:p w14:paraId="50CE29CC" w14:textId="2D576364" w:rsidR="007138A1" w:rsidRDefault="007138A1" w:rsidP="002E4934">
      <w:pPr>
        <w:pStyle w:val="Nidungvnbn"/>
      </w:pPr>
    </w:p>
    <w:p w14:paraId="0C8CB259" w14:textId="53AE100D" w:rsidR="007138A1" w:rsidRDefault="007138A1" w:rsidP="002E4934">
      <w:pPr>
        <w:pStyle w:val="Nidungvnbn"/>
      </w:pPr>
    </w:p>
    <w:p w14:paraId="57AAB67C" w14:textId="58D5F5D4" w:rsidR="007138A1" w:rsidRDefault="007138A1" w:rsidP="002E4934">
      <w:pPr>
        <w:pStyle w:val="Nidungvnbn"/>
      </w:pPr>
    </w:p>
    <w:p w14:paraId="2344A57A" w14:textId="06C16201" w:rsidR="007138A1" w:rsidRDefault="007138A1" w:rsidP="002E4934">
      <w:pPr>
        <w:pStyle w:val="Nidungvnbn"/>
      </w:pPr>
    </w:p>
    <w:p w14:paraId="43D97CD5" w14:textId="179E3493" w:rsidR="007138A1" w:rsidRDefault="007138A1" w:rsidP="002E4934">
      <w:pPr>
        <w:pStyle w:val="Nidungvnbn"/>
      </w:pPr>
    </w:p>
    <w:p w14:paraId="2B53AFD0" w14:textId="528E76BA" w:rsidR="007138A1" w:rsidRDefault="007138A1" w:rsidP="002E4934">
      <w:pPr>
        <w:pStyle w:val="Nidungvnbn"/>
      </w:pPr>
    </w:p>
    <w:p w14:paraId="3E6D9ED4" w14:textId="1FDE8F9A" w:rsidR="007138A1" w:rsidRDefault="007138A1" w:rsidP="002E4934">
      <w:pPr>
        <w:pStyle w:val="Nidungvnbn"/>
      </w:pPr>
    </w:p>
    <w:p w14:paraId="3837D625" w14:textId="2123B074" w:rsidR="007138A1" w:rsidRDefault="007138A1" w:rsidP="002E4934">
      <w:pPr>
        <w:pStyle w:val="Nidungvnbn"/>
      </w:pPr>
    </w:p>
    <w:p w14:paraId="7135077D" w14:textId="0C907A99" w:rsidR="007138A1" w:rsidRDefault="007138A1" w:rsidP="002E4934">
      <w:pPr>
        <w:pStyle w:val="Nidungvnbn"/>
      </w:pPr>
    </w:p>
    <w:p w14:paraId="1DBBF2E9" w14:textId="0039823E" w:rsidR="007138A1" w:rsidRDefault="007138A1" w:rsidP="002E4934">
      <w:pPr>
        <w:pStyle w:val="Nidungvnbn"/>
      </w:pPr>
    </w:p>
    <w:p w14:paraId="39462D83" w14:textId="5FFB3FC5" w:rsidR="007138A1" w:rsidRDefault="007138A1" w:rsidP="002E4934">
      <w:pPr>
        <w:pStyle w:val="Nidungvnbn"/>
      </w:pPr>
    </w:p>
    <w:p w14:paraId="44CA5E0E" w14:textId="09A3247E" w:rsidR="007138A1" w:rsidRDefault="007138A1" w:rsidP="002E4934">
      <w:pPr>
        <w:pStyle w:val="Nidungvnbn"/>
      </w:pPr>
    </w:p>
    <w:p w14:paraId="52BB9DEF" w14:textId="133771D5" w:rsidR="007138A1" w:rsidRDefault="007138A1" w:rsidP="002E4934">
      <w:pPr>
        <w:pStyle w:val="Nidungvnbn"/>
      </w:pPr>
    </w:p>
    <w:p w14:paraId="5116A303" w14:textId="0A020E17" w:rsidR="007138A1" w:rsidRDefault="007138A1" w:rsidP="002E4934">
      <w:pPr>
        <w:pStyle w:val="Nidungvnbn"/>
      </w:pPr>
    </w:p>
    <w:p w14:paraId="0BE343A1" w14:textId="52CF183E" w:rsidR="007138A1" w:rsidRDefault="007138A1" w:rsidP="002E4934">
      <w:pPr>
        <w:pStyle w:val="Nidungvnbn"/>
      </w:pPr>
    </w:p>
    <w:p w14:paraId="6DE1E653" w14:textId="288AA0EE" w:rsidR="007138A1" w:rsidRDefault="007138A1" w:rsidP="002E4934">
      <w:pPr>
        <w:pStyle w:val="Nidungvnbn"/>
      </w:pPr>
    </w:p>
    <w:p w14:paraId="694C861A" w14:textId="5839B69F" w:rsidR="007138A1" w:rsidRDefault="007138A1" w:rsidP="002E4934">
      <w:pPr>
        <w:pStyle w:val="Nidungvnbn"/>
      </w:pPr>
    </w:p>
    <w:p w14:paraId="391FC515" w14:textId="4D44C648" w:rsidR="007138A1" w:rsidRDefault="007138A1" w:rsidP="002E4934">
      <w:pPr>
        <w:pStyle w:val="Nidungvnbn"/>
      </w:pPr>
    </w:p>
    <w:p w14:paraId="62779537" w14:textId="412F93DA" w:rsidR="007138A1" w:rsidRDefault="007138A1" w:rsidP="002E4934">
      <w:pPr>
        <w:pStyle w:val="Nidungvnbn"/>
      </w:pPr>
    </w:p>
    <w:p w14:paraId="5947DBD9" w14:textId="7CD6B1CB" w:rsidR="007138A1" w:rsidRDefault="007138A1" w:rsidP="002E4934">
      <w:pPr>
        <w:pStyle w:val="Nidungvnbn"/>
      </w:pPr>
    </w:p>
    <w:p w14:paraId="536FA923" w14:textId="77777777" w:rsidR="007138A1" w:rsidRPr="00C95365" w:rsidRDefault="007138A1" w:rsidP="002E4934">
      <w:pPr>
        <w:pStyle w:val="Nidungvnbn"/>
      </w:pPr>
    </w:p>
    <w:p w14:paraId="219F0FE3" w14:textId="77777777" w:rsidR="004E118F" w:rsidRDefault="004E118F" w:rsidP="004E118F">
      <w:pPr>
        <w:pStyle w:val="Chng"/>
        <w:jc w:val="center"/>
      </w:pPr>
      <w:bookmarkStart w:id="66" w:name="_Toc38785937"/>
      <w:r>
        <w:lastRenderedPageBreak/>
        <w:t>TÀI LIỆU THAM KHẢO</w:t>
      </w:r>
      <w:bookmarkEnd w:id="66"/>
    </w:p>
    <w:p w14:paraId="6E3137E7" w14:textId="77777777" w:rsidR="00430DDA" w:rsidRPr="007939BE" w:rsidRDefault="007939BE" w:rsidP="007939BE">
      <w:pPr>
        <w:rPr>
          <w:b/>
          <w:sz w:val="26"/>
          <w:szCs w:val="26"/>
          <w:lang w:val="vi-VN"/>
        </w:rPr>
      </w:pPr>
      <w:r w:rsidRPr="007939BE">
        <w:rPr>
          <w:b/>
          <w:sz w:val="26"/>
          <w:szCs w:val="26"/>
          <w:lang w:val="vi-VN"/>
        </w:rPr>
        <w:t>Tiếng Anh:</w:t>
      </w:r>
    </w:p>
    <w:p w14:paraId="09E6734F" w14:textId="64CF2003" w:rsidR="0056043C" w:rsidRDefault="0066501F" w:rsidP="005F6F85">
      <w:pPr>
        <w:pStyle w:val="Reference"/>
      </w:pPr>
      <w:hyperlink r:id="rId53" w:history="1">
        <w:r w:rsidR="0056043C" w:rsidRPr="0056043C">
          <w:rPr>
            <w:rStyle w:val="Hyperlink"/>
            <w:color w:val="auto"/>
            <w:u w:val="none"/>
          </w:rPr>
          <w:t>https://towardsdatascience.com/understanding-encoder-decoder-sequence-to-sequence-model-679e04af4346</w:t>
        </w:r>
      </w:hyperlink>
    </w:p>
    <w:p w14:paraId="790BECB3" w14:textId="1F8F1EA0" w:rsidR="00883A19" w:rsidRPr="00883A19" w:rsidRDefault="0066501F" w:rsidP="005F6F85">
      <w:pPr>
        <w:pStyle w:val="Reference"/>
      </w:pPr>
      <w:hyperlink r:id="rId54" w:history="1">
        <w:r w:rsidR="00883A19" w:rsidRPr="00883A19">
          <w:rPr>
            <w:rStyle w:val="Hyperlink"/>
            <w:color w:val="auto"/>
            <w:u w:val="none"/>
          </w:rPr>
          <w:t>https://towardsdatascience.com/understanding-gru-networks-2ef37df6c9be</w:t>
        </w:r>
      </w:hyperlink>
    </w:p>
    <w:p w14:paraId="6C42BD19" w14:textId="5C648DE7" w:rsidR="0066598C" w:rsidRDefault="005F6F85" w:rsidP="0056586B">
      <w:pPr>
        <w:pStyle w:val="Reference"/>
      </w:pPr>
      <w:r>
        <w:t>Cho, K., Van Merriënboer, B., Bahdanau, D., &amp; Bengio, Y. (2014). On the properties of neural machine</w:t>
      </w:r>
      <w:r w:rsidR="0056586B">
        <w:t xml:space="preserve"> </w:t>
      </w:r>
      <w:r>
        <w:t>translation: Encoder-decoder approaches. arXiv preprint arXiv:1409.1259.</w:t>
      </w:r>
    </w:p>
    <w:p w14:paraId="18A4AE10" w14:textId="208ACFE2" w:rsidR="0091274C" w:rsidRPr="0056586B" w:rsidRDefault="0091274C" w:rsidP="0091274C">
      <w:pPr>
        <w:pStyle w:val="Reference"/>
      </w:pPr>
      <w:r w:rsidRPr="0091274C">
        <w:t>https://medium.com/@t.schnake/a-formalization-of-a-simple-sequential-encoder-decoder-b31be7e92988</w:t>
      </w:r>
    </w:p>
    <w:p w14:paraId="538E7E03" w14:textId="58FE9683" w:rsidR="004E2CDF" w:rsidRPr="004E2CDF" w:rsidRDefault="0066501F" w:rsidP="004E2CDF">
      <w:pPr>
        <w:pStyle w:val="Reference"/>
        <w:rPr>
          <w:szCs w:val="26"/>
          <w:lang w:val="vi-VN"/>
        </w:rPr>
      </w:pPr>
      <w:hyperlink r:id="rId55" w:history="1">
        <w:r w:rsidR="004E2CDF" w:rsidRPr="004E2CDF">
          <w:rPr>
            <w:rStyle w:val="Hyperlink"/>
            <w:color w:val="auto"/>
            <w:u w:val="none"/>
          </w:rPr>
          <w:t>https://pytorch.org/tutorials/intermediate/seq2seq_translation_tutorial.html</w:t>
        </w:r>
      </w:hyperlink>
      <w:r w:rsidR="004E2CDF" w:rsidRPr="004E2CDF">
        <w:t xml:space="preserve"> </w:t>
      </w:r>
    </w:p>
    <w:p w14:paraId="6B87C041" w14:textId="2A4978E7" w:rsidR="00430DDA" w:rsidRPr="006C30C8" w:rsidRDefault="0066501F" w:rsidP="007349E9">
      <w:pPr>
        <w:pStyle w:val="Reference"/>
        <w:rPr>
          <w:rStyle w:val="Hyperlink"/>
          <w:color w:val="auto"/>
          <w:szCs w:val="26"/>
          <w:u w:val="none"/>
          <w:lang w:val="vi-VN"/>
        </w:rPr>
      </w:pPr>
      <w:hyperlink r:id="rId56" w:history="1">
        <w:r w:rsidR="006668A6" w:rsidRPr="006668A6">
          <w:rPr>
            <w:rStyle w:val="Hyperlink"/>
            <w:color w:val="auto"/>
            <w:u w:val="none"/>
          </w:rPr>
          <w:t>https://towardsdatascience.com/attn-illustrated-attention-5ec4ad276ee3</w:t>
        </w:r>
      </w:hyperlink>
    </w:p>
    <w:p w14:paraId="5FAFFA67" w14:textId="46D763CC" w:rsidR="006C30C8" w:rsidRPr="006668A6" w:rsidRDefault="006C30C8" w:rsidP="006C30C8">
      <w:pPr>
        <w:pStyle w:val="Reference"/>
        <w:rPr>
          <w:lang w:val="vi-VN"/>
        </w:rPr>
      </w:pPr>
      <w:bookmarkStart w:id="67" w:name="_GoBack"/>
      <w:r w:rsidRPr="006C30C8">
        <w:rPr>
          <w:szCs w:val="26"/>
          <w:lang w:val="vi-VN"/>
        </w:rPr>
        <w:t>Rico Sennrich</w:t>
      </w:r>
      <w:r>
        <w:rPr>
          <w:szCs w:val="26"/>
        </w:rPr>
        <w:t xml:space="preserve">, </w:t>
      </w:r>
      <w:r w:rsidRPr="006C30C8">
        <w:rPr>
          <w:szCs w:val="26"/>
        </w:rPr>
        <w:t>Barry Haddow</w:t>
      </w:r>
      <w:r>
        <w:rPr>
          <w:szCs w:val="26"/>
        </w:rPr>
        <w:t xml:space="preserve">, 2016, </w:t>
      </w:r>
      <w:r w:rsidRPr="006C30C8">
        <w:rPr>
          <w:lang w:val="vi-VN"/>
        </w:rPr>
        <w:t>Linguistic Input Features Improve Neural Machine Translation</w:t>
      </w:r>
      <w:bookmarkEnd w:id="67"/>
    </w:p>
    <w:sectPr w:rsidR="006C30C8" w:rsidRPr="006668A6" w:rsidSect="00FE33D3">
      <w:headerReference w:type="default" r:id="rId57"/>
      <w:type w:val="continuous"/>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D4946B" w14:textId="77777777" w:rsidR="0066501F" w:rsidRDefault="0066501F" w:rsidP="00453AB1">
      <w:r>
        <w:separator/>
      </w:r>
    </w:p>
  </w:endnote>
  <w:endnote w:type="continuationSeparator" w:id="0">
    <w:p w14:paraId="12145732" w14:textId="77777777" w:rsidR="0066501F" w:rsidRDefault="0066501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E0C97B" w14:textId="77777777" w:rsidR="0066501F" w:rsidRDefault="0066501F" w:rsidP="00453AB1">
      <w:r>
        <w:separator/>
      </w:r>
    </w:p>
  </w:footnote>
  <w:footnote w:type="continuationSeparator" w:id="0">
    <w:p w14:paraId="1ECF44DC" w14:textId="77777777" w:rsidR="0066501F" w:rsidRDefault="0066501F"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8C27C" w14:textId="77777777" w:rsidR="00975E5A" w:rsidRDefault="00975E5A">
    <w:pPr>
      <w:pStyle w:val="Header"/>
      <w:jc w:val="center"/>
    </w:pPr>
  </w:p>
  <w:p w14:paraId="15C9DD20" w14:textId="77777777" w:rsidR="00975E5A" w:rsidRDefault="00975E5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17A0D46" w14:textId="00BFB37B" w:rsidR="00975E5A" w:rsidRDefault="00975E5A">
        <w:pPr>
          <w:pStyle w:val="Header"/>
          <w:jc w:val="center"/>
        </w:pPr>
        <w:r>
          <w:fldChar w:fldCharType="begin"/>
        </w:r>
        <w:r>
          <w:instrText xml:space="preserve"> PAGE   \* MERGEFORMAT </w:instrText>
        </w:r>
        <w:r>
          <w:fldChar w:fldCharType="separate"/>
        </w:r>
        <w:r w:rsidR="006C30C8">
          <w:rPr>
            <w:noProof/>
          </w:rPr>
          <w:t>ii</w:t>
        </w:r>
        <w:r>
          <w:rPr>
            <w:noProof/>
          </w:rPr>
          <w:fldChar w:fldCharType="end"/>
        </w:r>
      </w:p>
    </w:sdtContent>
  </w:sdt>
  <w:p w14:paraId="125BF034" w14:textId="77777777" w:rsidR="00975E5A" w:rsidRDefault="00975E5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23AD8" w14:textId="6E6C0BF4" w:rsidR="00975E5A" w:rsidRDefault="00975E5A">
    <w:pPr>
      <w:pStyle w:val="Header"/>
      <w:jc w:val="center"/>
    </w:pPr>
    <w:r>
      <w:fldChar w:fldCharType="begin"/>
    </w:r>
    <w:r>
      <w:instrText xml:space="preserve"> PAGE   \* MERGEFORMAT </w:instrText>
    </w:r>
    <w:r>
      <w:fldChar w:fldCharType="separate"/>
    </w:r>
    <w:r w:rsidR="006C30C8">
      <w:rPr>
        <w:noProof/>
      </w:rPr>
      <w:t>37</w:t>
    </w:r>
    <w:r>
      <w:rPr>
        <w:noProof/>
      </w:rPr>
      <w:fldChar w:fldCharType="end"/>
    </w:r>
  </w:p>
  <w:p w14:paraId="3FF85E3D" w14:textId="77777777" w:rsidR="00975E5A" w:rsidRDefault="00975E5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4E4"/>
    <w:multiLevelType w:val="multilevel"/>
    <w:tmpl w:val="916A2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9460A"/>
    <w:multiLevelType w:val="multilevel"/>
    <w:tmpl w:val="4B6C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265F4"/>
    <w:multiLevelType w:val="hybridMultilevel"/>
    <w:tmpl w:val="53601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CA52F6"/>
    <w:multiLevelType w:val="hybridMultilevel"/>
    <w:tmpl w:val="D8F0EF08"/>
    <w:lvl w:ilvl="0" w:tplc="A75E3C84">
      <w:start w:val="1"/>
      <w:numFmt w:val="decimal"/>
      <w:pStyle w:val="Reference"/>
      <w:lvlText w:val="[%1] "/>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FB74E1"/>
    <w:multiLevelType w:val="multilevel"/>
    <w:tmpl w:val="5D1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6051DD"/>
    <w:multiLevelType w:val="hybridMultilevel"/>
    <w:tmpl w:val="A33002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6B4136"/>
    <w:multiLevelType w:val="hybridMultilevel"/>
    <w:tmpl w:val="E1C85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5C7704"/>
    <w:multiLevelType w:val="hybridMultilevel"/>
    <w:tmpl w:val="C332DD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73452B1"/>
    <w:multiLevelType w:val="hybridMultilevel"/>
    <w:tmpl w:val="3D5E88DC"/>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7D91C23"/>
    <w:multiLevelType w:val="hybridMultilevel"/>
    <w:tmpl w:val="53FE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DD1D5A"/>
    <w:multiLevelType w:val="hybridMultilevel"/>
    <w:tmpl w:val="1584B3CC"/>
    <w:lvl w:ilvl="0" w:tplc="EAF2092C">
      <w:start w:val="1"/>
      <w:numFmt w:val="decimal"/>
      <w:lvlText w:val="Hình 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CC149F"/>
    <w:multiLevelType w:val="hybridMultilevel"/>
    <w:tmpl w:val="A4CA5C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13700DC"/>
    <w:multiLevelType w:val="hybridMultilevel"/>
    <w:tmpl w:val="CA3A8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251FF2"/>
    <w:multiLevelType w:val="hybridMultilevel"/>
    <w:tmpl w:val="883E2CE0"/>
    <w:lvl w:ilvl="0" w:tplc="EAF2092C">
      <w:start w:val="1"/>
      <w:numFmt w:val="decimal"/>
      <w:lvlText w:val="Hình 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A12E52"/>
    <w:multiLevelType w:val="hybridMultilevel"/>
    <w:tmpl w:val="930A6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2F6C6D"/>
    <w:multiLevelType w:val="hybridMultilevel"/>
    <w:tmpl w:val="B8621C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E7D2EE6"/>
    <w:multiLevelType w:val="hybridMultilevel"/>
    <w:tmpl w:val="D8C8E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E411C6"/>
    <w:multiLevelType w:val="hybridMultilevel"/>
    <w:tmpl w:val="9B429D4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5728A2"/>
    <w:multiLevelType w:val="hybridMultilevel"/>
    <w:tmpl w:val="78283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D6A5BE0"/>
    <w:multiLevelType w:val="hybridMultilevel"/>
    <w:tmpl w:val="CB56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FB36F39"/>
    <w:multiLevelType w:val="hybridMultilevel"/>
    <w:tmpl w:val="73DE7F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918595D"/>
    <w:multiLevelType w:val="multilevel"/>
    <w:tmpl w:val="215296A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B3A3182"/>
    <w:multiLevelType w:val="hybridMultilevel"/>
    <w:tmpl w:val="F0963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A71DC9"/>
    <w:multiLevelType w:val="hybridMultilevel"/>
    <w:tmpl w:val="DC5C6850"/>
    <w:lvl w:ilvl="0" w:tplc="98081A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187ED2"/>
    <w:multiLevelType w:val="hybridMultilevel"/>
    <w:tmpl w:val="1B1EB7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B9C29F9"/>
    <w:multiLevelType w:val="hybridMultilevel"/>
    <w:tmpl w:val="2ECEEDE2"/>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FF3579"/>
    <w:multiLevelType w:val="hybridMultilevel"/>
    <w:tmpl w:val="96282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AE713D"/>
    <w:multiLevelType w:val="hybridMultilevel"/>
    <w:tmpl w:val="0E6A36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E46534"/>
    <w:multiLevelType w:val="multilevel"/>
    <w:tmpl w:val="6B5A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A445B"/>
    <w:multiLevelType w:val="hybridMultilevel"/>
    <w:tmpl w:val="1F5212FA"/>
    <w:lvl w:ilvl="0" w:tplc="A9244B80">
      <w:start w:val="1"/>
      <w:numFmt w:val="decimal"/>
      <w:lvlText w:val="Hình 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1B6F81"/>
    <w:multiLevelType w:val="hybridMultilevel"/>
    <w:tmpl w:val="0D66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3F16F95"/>
    <w:multiLevelType w:val="hybridMultilevel"/>
    <w:tmpl w:val="6A6EA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04430A3"/>
    <w:multiLevelType w:val="hybridMultilevel"/>
    <w:tmpl w:val="27AAF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34167B9"/>
    <w:multiLevelType w:val="hybridMultilevel"/>
    <w:tmpl w:val="BEAA31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4441BD4"/>
    <w:multiLevelType w:val="hybridMultilevel"/>
    <w:tmpl w:val="FB463866"/>
    <w:lvl w:ilvl="0" w:tplc="74185C70">
      <w:start w:val="1"/>
      <w:numFmt w:val="decimal"/>
      <w:lvlText w:val="Hình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3212D"/>
    <w:multiLevelType w:val="multilevel"/>
    <w:tmpl w:val="012EC26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3B020C"/>
    <w:multiLevelType w:val="hybridMultilevel"/>
    <w:tmpl w:val="A976A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93354A"/>
    <w:multiLevelType w:val="hybridMultilevel"/>
    <w:tmpl w:val="172EA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3"/>
  </w:num>
  <w:num w:numId="3">
    <w:abstractNumId w:val="25"/>
  </w:num>
  <w:num w:numId="4">
    <w:abstractNumId w:val="6"/>
  </w:num>
  <w:num w:numId="5">
    <w:abstractNumId w:val="5"/>
  </w:num>
  <w:num w:numId="6">
    <w:abstractNumId w:val="37"/>
  </w:num>
  <w:num w:numId="7">
    <w:abstractNumId w:val="8"/>
  </w:num>
  <w:num w:numId="8">
    <w:abstractNumId w:val="24"/>
  </w:num>
  <w:num w:numId="9">
    <w:abstractNumId w:val="14"/>
  </w:num>
  <w:num w:numId="10">
    <w:abstractNumId w:val="9"/>
  </w:num>
  <w:num w:numId="11">
    <w:abstractNumId w:val="31"/>
  </w:num>
  <w:num w:numId="12">
    <w:abstractNumId w:val="33"/>
  </w:num>
  <w:num w:numId="13">
    <w:abstractNumId w:val="2"/>
  </w:num>
  <w:num w:numId="14">
    <w:abstractNumId w:val="29"/>
  </w:num>
  <w:num w:numId="15">
    <w:abstractNumId w:val="30"/>
  </w:num>
  <w:num w:numId="16">
    <w:abstractNumId w:val="27"/>
  </w:num>
  <w:num w:numId="17">
    <w:abstractNumId w:val="35"/>
  </w:num>
  <w:num w:numId="18">
    <w:abstractNumId w:val="34"/>
  </w:num>
  <w:num w:numId="19">
    <w:abstractNumId w:val="19"/>
  </w:num>
  <w:num w:numId="20">
    <w:abstractNumId w:val="11"/>
  </w:num>
  <w:num w:numId="21">
    <w:abstractNumId w:val="7"/>
  </w:num>
  <w:num w:numId="22">
    <w:abstractNumId w:val="17"/>
  </w:num>
  <w:num w:numId="23">
    <w:abstractNumId w:val="20"/>
  </w:num>
  <w:num w:numId="24">
    <w:abstractNumId w:val="15"/>
  </w:num>
  <w:num w:numId="25">
    <w:abstractNumId w:val="22"/>
  </w:num>
  <w:num w:numId="26">
    <w:abstractNumId w:val="23"/>
  </w:num>
  <w:num w:numId="27">
    <w:abstractNumId w:val="13"/>
  </w:num>
  <w:num w:numId="28">
    <w:abstractNumId w:val="10"/>
  </w:num>
  <w:num w:numId="29">
    <w:abstractNumId w:val="4"/>
  </w:num>
  <w:num w:numId="30">
    <w:abstractNumId w:val="0"/>
  </w:num>
  <w:num w:numId="31">
    <w:abstractNumId w:val="26"/>
  </w:num>
  <w:num w:numId="32">
    <w:abstractNumId w:val="12"/>
  </w:num>
  <w:num w:numId="33">
    <w:abstractNumId w:val="28"/>
  </w:num>
  <w:num w:numId="34">
    <w:abstractNumId w:val="16"/>
  </w:num>
  <w:num w:numId="35">
    <w:abstractNumId w:val="18"/>
  </w:num>
  <w:num w:numId="36">
    <w:abstractNumId w:val="32"/>
  </w:num>
  <w:num w:numId="37">
    <w:abstractNumId w:val="1"/>
  </w:num>
  <w:num w:numId="38">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E82"/>
    <w:rsid w:val="00000173"/>
    <w:rsid w:val="00000FCE"/>
    <w:rsid w:val="00001864"/>
    <w:rsid w:val="000022CD"/>
    <w:rsid w:val="000026C9"/>
    <w:rsid w:val="000027DA"/>
    <w:rsid w:val="00002F11"/>
    <w:rsid w:val="00003047"/>
    <w:rsid w:val="00005441"/>
    <w:rsid w:val="000073D3"/>
    <w:rsid w:val="00010601"/>
    <w:rsid w:val="00012141"/>
    <w:rsid w:val="00012FCF"/>
    <w:rsid w:val="00013AB5"/>
    <w:rsid w:val="00017780"/>
    <w:rsid w:val="0002312C"/>
    <w:rsid w:val="0002427F"/>
    <w:rsid w:val="0002429F"/>
    <w:rsid w:val="00024496"/>
    <w:rsid w:val="00026A8A"/>
    <w:rsid w:val="000279A5"/>
    <w:rsid w:val="00031249"/>
    <w:rsid w:val="00031655"/>
    <w:rsid w:val="00031FC9"/>
    <w:rsid w:val="0003286D"/>
    <w:rsid w:val="00042344"/>
    <w:rsid w:val="00050323"/>
    <w:rsid w:val="00053424"/>
    <w:rsid w:val="000544EF"/>
    <w:rsid w:val="00055704"/>
    <w:rsid w:val="00057798"/>
    <w:rsid w:val="00063543"/>
    <w:rsid w:val="00064BF1"/>
    <w:rsid w:val="00065616"/>
    <w:rsid w:val="00065B87"/>
    <w:rsid w:val="00070428"/>
    <w:rsid w:val="0007412E"/>
    <w:rsid w:val="000753EF"/>
    <w:rsid w:val="00076FBA"/>
    <w:rsid w:val="00077235"/>
    <w:rsid w:val="00077389"/>
    <w:rsid w:val="000820D8"/>
    <w:rsid w:val="00082887"/>
    <w:rsid w:val="00085BF4"/>
    <w:rsid w:val="000929C8"/>
    <w:rsid w:val="00092CF3"/>
    <w:rsid w:val="00094D7E"/>
    <w:rsid w:val="000977CA"/>
    <w:rsid w:val="000A13F2"/>
    <w:rsid w:val="000A1DCC"/>
    <w:rsid w:val="000A21A6"/>
    <w:rsid w:val="000A21DE"/>
    <w:rsid w:val="000A6837"/>
    <w:rsid w:val="000A74DD"/>
    <w:rsid w:val="000A7EAC"/>
    <w:rsid w:val="000B15BC"/>
    <w:rsid w:val="000B2126"/>
    <w:rsid w:val="000B27FA"/>
    <w:rsid w:val="000B4A76"/>
    <w:rsid w:val="000B74DD"/>
    <w:rsid w:val="000C01E2"/>
    <w:rsid w:val="000C08CF"/>
    <w:rsid w:val="000C214A"/>
    <w:rsid w:val="000C3C20"/>
    <w:rsid w:val="000C40B5"/>
    <w:rsid w:val="000C5125"/>
    <w:rsid w:val="000C5D8F"/>
    <w:rsid w:val="000D1EC8"/>
    <w:rsid w:val="000E0BD6"/>
    <w:rsid w:val="000E19EE"/>
    <w:rsid w:val="000E3A1B"/>
    <w:rsid w:val="000E3B05"/>
    <w:rsid w:val="000E4B0A"/>
    <w:rsid w:val="000E5BC2"/>
    <w:rsid w:val="000E7A6F"/>
    <w:rsid w:val="000F11DB"/>
    <w:rsid w:val="000F33C4"/>
    <w:rsid w:val="000F3AE5"/>
    <w:rsid w:val="000F59D3"/>
    <w:rsid w:val="000F7AC4"/>
    <w:rsid w:val="0010074D"/>
    <w:rsid w:val="00101E8C"/>
    <w:rsid w:val="001124C2"/>
    <w:rsid w:val="001132D5"/>
    <w:rsid w:val="0011333D"/>
    <w:rsid w:val="001208E1"/>
    <w:rsid w:val="00120A40"/>
    <w:rsid w:val="00121105"/>
    <w:rsid w:val="001244B2"/>
    <w:rsid w:val="00126046"/>
    <w:rsid w:val="001272A8"/>
    <w:rsid w:val="00131E17"/>
    <w:rsid w:val="001332BD"/>
    <w:rsid w:val="001361EC"/>
    <w:rsid w:val="00136269"/>
    <w:rsid w:val="00142590"/>
    <w:rsid w:val="0014350A"/>
    <w:rsid w:val="00147ECC"/>
    <w:rsid w:val="001507BF"/>
    <w:rsid w:val="0015101F"/>
    <w:rsid w:val="00151AA1"/>
    <w:rsid w:val="001528D7"/>
    <w:rsid w:val="00156666"/>
    <w:rsid w:val="00156E3E"/>
    <w:rsid w:val="00160981"/>
    <w:rsid w:val="00162229"/>
    <w:rsid w:val="001643CC"/>
    <w:rsid w:val="00165CE8"/>
    <w:rsid w:val="00176345"/>
    <w:rsid w:val="00181294"/>
    <w:rsid w:val="0018197E"/>
    <w:rsid w:val="00182FA3"/>
    <w:rsid w:val="00184640"/>
    <w:rsid w:val="00184CDB"/>
    <w:rsid w:val="00186AE7"/>
    <w:rsid w:val="00187D6E"/>
    <w:rsid w:val="0019101E"/>
    <w:rsid w:val="001922B2"/>
    <w:rsid w:val="001956C6"/>
    <w:rsid w:val="001966DB"/>
    <w:rsid w:val="00196D4F"/>
    <w:rsid w:val="00197EB7"/>
    <w:rsid w:val="001A0337"/>
    <w:rsid w:val="001A4A69"/>
    <w:rsid w:val="001A5663"/>
    <w:rsid w:val="001A61EB"/>
    <w:rsid w:val="001A79F7"/>
    <w:rsid w:val="001B34E6"/>
    <w:rsid w:val="001B495D"/>
    <w:rsid w:val="001B7BE6"/>
    <w:rsid w:val="001C0BAD"/>
    <w:rsid w:val="001C1463"/>
    <w:rsid w:val="001C4150"/>
    <w:rsid w:val="001D5DDB"/>
    <w:rsid w:val="001D788D"/>
    <w:rsid w:val="001E10C7"/>
    <w:rsid w:val="001E77B6"/>
    <w:rsid w:val="001F2A82"/>
    <w:rsid w:val="001F4DD6"/>
    <w:rsid w:val="001F5B95"/>
    <w:rsid w:val="001F63D4"/>
    <w:rsid w:val="001F6E82"/>
    <w:rsid w:val="001F71AD"/>
    <w:rsid w:val="002014FC"/>
    <w:rsid w:val="0020373E"/>
    <w:rsid w:val="00207ABE"/>
    <w:rsid w:val="00207DC2"/>
    <w:rsid w:val="002125D4"/>
    <w:rsid w:val="00212733"/>
    <w:rsid w:val="002128F6"/>
    <w:rsid w:val="002137E3"/>
    <w:rsid w:val="00213EAE"/>
    <w:rsid w:val="00215FAA"/>
    <w:rsid w:val="00217855"/>
    <w:rsid w:val="0022327E"/>
    <w:rsid w:val="00225E4A"/>
    <w:rsid w:val="002265BD"/>
    <w:rsid w:val="0023226E"/>
    <w:rsid w:val="00236C22"/>
    <w:rsid w:val="0024215E"/>
    <w:rsid w:val="00243268"/>
    <w:rsid w:val="00243BA8"/>
    <w:rsid w:val="00252F26"/>
    <w:rsid w:val="00254844"/>
    <w:rsid w:val="00260164"/>
    <w:rsid w:val="00261B2E"/>
    <w:rsid w:val="00263BC8"/>
    <w:rsid w:val="002721F6"/>
    <w:rsid w:val="00283CD6"/>
    <w:rsid w:val="002873C4"/>
    <w:rsid w:val="00291721"/>
    <w:rsid w:val="00291FC0"/>
    <w:rsid w:val="00292E13"/>
    <w:rsid w:val="002936C1"/>
    <w:rsid w:val="00294F16"/>
    <w:rsid w:val="002967E8"/>
    <w:rsid w:val="002A1ABE"/>
    <w:rsid w:val="002A51F6"/>
    <w:rsid w:val="002A5638"/>
    <w:rsid w:val="002B39EA"/>
    <w:rsid w:val="002B68A6"/>
    <w:rsid w:val="002B69EE"/>
    <w:rsid w:val="002C0F64"/>
    <w:rsid w:val="002C5B6E"/>
    <w:rsid w:val="002C7BE2"/>
    <w:rsid w:val="002D0066"/>
    <w:rsid w:val="002D1C36"/>
    <w:rsid w:val="002D1D6A"/>
    <w:rsid w:val="002D1DE8"/>
    <w:rsid w:val="002D3D58"/>
    <w:rsid w:val="002D47ED"/>
    <w:rsid w:val="002D4EC3"/>
    <w:rsid w:val="002D5744"/>
    <w:rsid w:val="002D781A"/>
    <w:rsid w:val="002D796D"/>
    <w:rsid w:val="002E017C"/>
    <w:rsid w:val="002E1225"/>
    <w:rsid w:val="002E135E"/>
    <w:rsid w:val="002E2170"/>
    <w:rsid w:val="002E4934"/>
    <w:rsid w:val="002E4B0A"/>
    <w:rsid w:val="002F0AAD"/>
    <w:rsid w:val="002F13A1"/>
    <w:rsid w:val="002F2A06"/>
    <w:rsid w:val="002F3D8A"/>
    <w:rsid w:val="002F6393"/>
    <w:rsid w:val="002F6550"/>
    <w:rsid w:val="00300F22"/>
    <w:rsid w:val="00310089"/>
    <w:rsid w:val="00314357"/>
    <w:rsid w:val="00314974"/>
    <w:rsid w:val="00315F42"/>
    <w:rsid w:val="00316DE0"/>
    <w:rsid w:val="003218FF"/>
    <w:rsid w:val="00323585"/>
    <w:rsid w:val="00324EB7"/>
    <w:rsid w:val="00325B7D"/>
    <w:rsid w:val="00325F1D"/>
    <w:rsid w:val="0032660B"/>
    <w:rsid w:val="00332CD1"/>
    <w:rsid w:val="00335A25"/>
    <w:rsid w:val="0034795C"/>
    <w:rsid w:val="00347CFE"/>
    <w:rsid w:val="003525A8"/>
    <w:rsid w:val="00353492"/>
    <w:rsid w:val="00356CF3"/>
    <w:rsid w:val="00357705"/>
    <w:rsid w:val="00360337"/>
    <w:rsid w:val="003608C9"/>
    <w:rsid w:val="00360AB5"/>
    <w:rsid w:val="0036108A"/>
    <w:rsid w:val="00363905"/>
    <w:rsid w:val="00367718"/>
    <w:rsid w:val="00367CA4"/>
    <w:rsid w:val="00371DF7"/>
    <w:rsid w:val="003759E8"/>
    <w:rsid w:val="003766D3"/>
    <w:rsid w:val="00376938"/>
    <w:rsid w:val="003808C7"/>
    <w:rsid w:val="003824A6"/>
    <w:rsid w:val="003836C5"/>
    <w:rsid w:val="0039099D"/>
    <w:rsid w:val="00393D3A"/>
    <w:rsid w:val="00393F04"/>
    <w:rsid w:val="003955FB"/>
    <w:rsid w:val="00396CE3"/>
    <w:rsid w:val="003A1378"/>
    <w:rsid w:val="003A1ED9"/>
    <w:rsid w:val="003A3696"/>
    <w:rsid w:val="003A50F6"/>
    <w:rsid w:val="003B4867"/>
    <w:rsid w:val="003B5C9D"/>
    <w:rsid w:val="003B62C7"/>
    <w:rsid w:val="003C20B2"/>
    <w:rsid w:val="003C2C4B"/>
    <w:rsid w:val="003C3B0E"/>
    <w:rsid w:val="003C523D"/>
    <w:rsid w:val="003D266A"/>
    <w:rsid w:val="003D3428"/>
    <w:rsid w:val="003D555C"/>
    <w:rsid w:val="003D55B8"/>
    <w:rsid w:val="003D5BEE"/>
    <w:rsid w:val="003D7AB5"/>
    <w:rsid w:val="003E5CD9"/>
    <w:rsid w:val="003E6959"/>
    <w:rsid w:val="003E707F"/>
    <w:rsid w:val="003E73E6"/>
    <w:rsid w:val="003E7FBA"/>
    <w:rsid w:val="003F3DE9"/>
    <w:rsid w:val="003F60B7"/>
    <w:rsid w:val="003F7113"/>
    <w:rsid w:val="004000AD"/>
    <w:rsid w:val="004012F0"/>
    <w:rsid w:val="00404797"/>
    <w:rsid w:val="00407243"/>
    <w:rsid w:val="00412A80"/>
    <w:rsid w:val="004156F2"/>
    <w:rsid w:val="0041596E"/>
    <w:rsid w:val="00420DAF"/>
    <w:rsid w:val="00421103"/>
    <w:rsid w:val="00421151"/>
    <w:rsid w:val="00421A62"/>
    <w:rsid w:val="00421EAC"/>
    <w:rsid w:val="0042367A"/>
    <w:rsid w:val="00425541"/>
    <w:rsid w:val="00426A40"/>
    <w:rsid w:val="00430DDA"/>
    <w:rsid w:val="004325DF"/>
    <w:rsid w:val="00432C93"/>
    <w:rsid w:val="00433EE3"/>
    <w:rsid w:val="00433EF9"/>
    <w:rsid w:val="004348BF"/>
    <w:rsid w:val="00434AA6"/>
    <w:rsid w:val="004358C7"/>
    <w:rsid w:val="004371E6"/>
    <w:rsid w:val="00437B44"/>
    <w:rsid w:val="004408E5"/>
    <w:rsid w:val="00442F42"/>
    <w:rsid w:val="00446424"/>
    <w:rsid w:val="00446994"/>
    <w:rsid w:val="00446BAC"/>
    <w:rsid w:val="00450E3F"/>
    <w:rsid w:val="00453AB1"/>
    <w:rsid w:val="004547C6"/>
    <w:rsid w:val="00455539"/>
    <w:rsid w:val="0045615A"/>
    <w:rsid w:val="00460ED1"/>
    <w:rsid w:val="00461E5B"/>
    <w:rsid w:val="004620AD"/>
    <w:rsid w:val="004629EA"/>
    <w:rsid w:val="00464519"/>
    <w:rsid w:val="00472180"/>
    <w:rsid w:val="00484629"/>
    <w:rsid w:val="0048473A"/>
    <w:rsid w:val="00485A4C"/>
    <w:rsid w:val="00487B4B"/>
    <w:rsid w:val="00490579"/>
    <w:rsid w:val="004909A1"/>
    <w:rsid w:val="0049125E"/>
    <w:rsid w:val="004929C9"/>
    <w:rsid w:val="00494298"/>
    <w:rsid w:val="004967C4"/>
    <w:rsid w:val="004A48F4"/>
    <w:rsid w:val="004A5B4F"/>
    <w:rsid w:val="004A7B3D"/>
    <w:rsid w:val="004A7C39"/>
    <w:rsid w:val="004B1432"/>
    <w:rsid w:val="004B1D39"/>
    <w:rsid w:val="004B405A"/>
    <w:rsid w:val="004C04B2"/>
    <w:rsid w:val="004C539E"/>
    <w:rsid w:val="004D1E0D"/>
    <w:rsid w:val="004D3697"/>
    <w:rsid w:val="004D4FCD"/>
    <w:rsid w:val="004D6DB4"/>
    <w:rsid w:val="004D6DE0"/>
    <w:rsid w:val="004E118F"/>
    <w:rsid w:val="004E2CDF"/>
    <w:rsid w:val="004E3C16"/>
    <w:rsid w:val="004F05A0"/>
    <w:rsid w:val="004F10F4"/>
    <w:rsid w:val="004F1FA4"/>
    <w:rsid w:val="004F389E"/>
    <w:rsid w:val="004F5183"/>
    <w:rsid w:val="004F5C90"/>
    <w:rsid w:val="004F6105"/>
    <w:rsid w:val="004F6A28"/>
    <w:rsid w:val="004F6A9C"/>
    <w:rsid w:val="004F7458"/>
    <w:rsid w:val="00500697"/>
    <w:rsid w:val="0050415E"/>
    <w:rsid w:val="00505570"/>
    <w:rsid w:val="0050560C"/>
    <w:rsid w:val="00505ADA"/>
    <w:rsid w:val="00506851"/>
    <w:rsid w:val="00507BF7"/>
    <w:rsid w:val="0051362C"/>
    <w:rsid w:val="00513AA5"/>
    <w:rsid w:val="0051637D"/>
    <w:rsid w:val="00522302"/>
    <w:rsid w:val="00524ABE"/>
    <w:rsid w:val="00531F4F"/>
    <w:rsid w:val="0053389A"/>
    <w:rsid w:val="005340C2"/>
    <w:rsid w:val="005351BA"/>
    <w:rsid w:val="00535A4C"/>
    <w:rsid w:val="00535B2D"/>
    <w:rsid w:val="0054081E"/>
    <w:rsid w:val="00541EE5"/>
    <w:rsid w:val="005422CC"/>
    <w:rsid w:val="00542F1C"/>
    <w:rsid w:val="0054348A"/>
    <w:rsid w:val="00544323"/>
    <w:rsid w:val="00546E6C"/>
    <w:rsid w:val="005525A7"/>
    <w:rsid w:val="005533F6"/>
    <w:rsid w:val="005564DB"/>
    <w:rsid w:val="0056043C"/>
    <w:rsid w:val="00560723"/>
    <w:rsid w:val="0056172F"/>
    <w:rsid w:val="0056501A"/>
    <w:rsid w:val="0056586B"/>
    <w:rsid w:val="00567BB3"/>
    <w:rsid w:val="0057066A"/>
    <w:rsid w:val="00571CF9"/>
    <w:rsid w:val="00574B92"/>
    <w:rsid w:val="005750D2"/>
    <w:rsid w:val="00576792"/>
    <w:rsid w:val="00576F9B"/>
    <w:rsid w:val="00581D4B"/>
    <w:rsid w:val="00584258"/>
    <w:rsid w:val="00585674"/>
    <w:rsid w:val="00585A5B"/>
    <w:rsid w:val="005868C5"/>
    <w:rsid w:val="00587C99"/>
    <w:rsid w:val="005903A8"/>
    <w:rsid w:val="00590820"/>
    <w:rsid w:val="00593372"/>
    <w:rsid w:val="00593511"/>
    <w:rsid w:val="00593E68"/>
    <w:rsid w:val="00596504"/>
    <w:rsid w:val="005A1EC8"/>
    <w:rsid w:val="005A492C"/>
    <w:rsid w:val="005A7345"/>
    <w:rsid w:val="005B1193"/>
    <w:rsid w:val="005B2A3C"/>
    <w:rsid w:val="005B4914"/>
    <w:rsid w:val="005B4E45"/>
    <w:rsid w:val="005B6AEA"/>
    <w:rsid w:val="005B6E5D"/>
    <w:rsid w:val="005C3093"/>
    <w:rsid w:val="005C3AEA"/>
    <w:rsid w:val="005C6BFE"/>
    <w:rsid w:val="005D09ED"/>
    <w:rsid w:val="005D2878"/>
    <w:rsid w:val="005D31B9"/>
    <w:rsid w:val="005D5C20"/>
    <w:rsid w:val="005D5FB6"/>
    <w:rsid w:val="005E146F"/>
    <w:rsid w:val="005E212A"/>
    <w:rsid w:val="005E2B21"/>
    <w:rsid w:val="005E44F5"/>
    <w:rsid w:val="005F6916"/>
    <w:rsid w:val="005F6F85"/>
    <w:rsid w:val="00602322"/>
    <w:rsid w:val="006027C5"/>
    <w:rsid w:val="00603C04"/>
    <w:rsid w:val="00604722"/>
    <w:rsid w:val="0060570A"/>
    <w:rsid w:val="00610112"/>
    <w:rsid w:val="00611015"/>
    <w:rsid w:val="00612B7E"/>
    <w:rsid w:val="00615B77"/>
    <w:rsid w:val="006208F1"/>
    <w:rsid w:val="00620D5E"/>
    <w:rsid w:val="00626D72"/>
    <w:rsid w:val="00627DAA"/>
    <w:rsid w:val="00631CEC"/>
    <w:rsid w:val="00631CFB"/>
    <w:rsid w:val="0063293E"/>
    <w:rsid w:val="0063319C"/>
    <w:rsid w:val="00636835"/>
    <w:rsid w:val="00637C0D"/>
    <w:rsid w:val="0064189C"/>
    <w:rsid w:val="0064425C"/>
    <w:rsid w:val="006472A3"/>
    <w:rsid w:val="00650D6A"/>
    <w:rsid w:val="0065134C"/>
    <w:rsid w:val="00656A9D"/>
    <w:rsid w:val="00660B07"/>
    <w:rsid w:val="00664418"/>
    <w:rsid w:val="0066501F"/>
    <w:rsid w:val="0066598C"/>
    <w:rsid w:val="006663B7"/>
    <w:rsid w:val="00666696"/>
    <w:rsid w:val="006668A6"/>
    <w:rsid w:val="006706B7"/>
    <w:rsid w:val="006711E6"/>
    <w:rsid w:val="00674B61"/>
    <w:rsid w:val="00680009"/>
    <w:rsid w:val="006808AF"/>
    <w:rsid w:val="00682BDB"/>
    <w:rsid w:val="006830B6"/>
    <w:rsid w:val="00684F43"/>
    <w:rsid w:val="006851C5"/>
    <w:rsid w:val="006865DF"/>
    <w:rsid w:val="00695A72"/>
    <w:rsid w:val="006A0D77"/>
    <w:rsid w:val="006A0DA9"/>
    <w:rsid w:val="006A25A6"/>
    <w:rsid w:val="006A34F0"/>
    <w:rsid w:val="006A4388"/>
    <w:rsid w:val="006B093A"/>
    <w:rsid w:val="006B1CF6"/>
    <w:rsid w:val="006B4B89"/>
    <w:rsid w:val="006B7E17"/>
    <w:rsid w:val="006C30C8"/>
    <w:rsid w:val="006C476A"/>
    <w:rsid w:val="006C495D"/>
    <w:rsid w:val="006C56C8"/>
    <w:rsid w:val="006C572A"/>
    <w:rsid w:val="006C707A"/>
    <w:rsid w:val="006C7740"/>
    <w:rsid w:val="006D4196"/>
    <w:rsid w:val="006D4F92"/>
    <w:rsid w:val="006D603E"/>
    <w:rsid w:val="006D71B4"/>
    <w:rsid w:val="006E0085"/>
    <w:rsid w:val="006E1F94"/>
    <w:rsid w:val="006E7DBB"/>
    <w:rsid w:val="006F5BC1"/>
    <w:rsid w:val="00702F08"/>
    <w:rsid w:val="00704845"/>
    <w:rsid w:val="00707FA7"/>
    <w:rsid w:val="007100B9"/>
    <w:rsid w:val="007107FA"/>
    <w:rsid w:val="00710841"/>
    <w:rsid w:val="00710C20"/>
    <w:rsid w:val="00711E70"/>
    <w:rsid w:val="00712C30"/>
    <w:rsid w:val="0071383E"/>
    <w:rsid w:val="007138A1"/>
    <w:rsid w:val="00715E82"/>
    <w:rsid w:val="0072031C"/>
    <w:rsid w:val="00721498"/>
    <w:rsid w:val="00723B2E"/>
    <w:rsid w:val="00725D29"/>
    <w:rsid w:val="00727622"/>
    <w:rsid w:val="00730A8F"/>
    <w:rsid w:val="00732878"/>
    <w:rsid w:val="00732D19"/>
    <w:rsid w:val="007342F5"/>
    <w:rsid w:val="00734970"/>
    <w:rsid w:val="007349E9"/>
    <w:rsid w:val="00737340"/>
    <w:rsid w:val="00741059"/>
    <w:rsid w:val="00745C35"/>
    <w:rsid w:val="00750D56"/>
    <w:rsid w:val="00751F2D"/>
    <w:rsid w:val="00753CDD"/>
    <w:rsid w:val="00754CAE"/>
    <w:rsid w:val="00754F13"/>
    <w:rsid w:val="0075627D"/>
    <w:rsid w:val="00757DBF"/>
    <w:rsid w:val="0076287C"/>
    <w:rsid w:val="007655CE"/>
    <w:rsid w:val="0077294F"/>
    <w:rsid w:val="007735CA"/>
    <w:rsid w:val="0077489F"/>
    <w:rsid w:val="00775A3C"/>
    <w:rsid w:val="00776D59"/>
    <w:rsid w:val="00780696"/>
    <w:rsid w:val="00787418"/>
    <w:rsid w:val="007900D8"/>
    <w:rsid w:val="007904B4"/>
    <w:rsid w:val="00791EED"/>
    <w:rsid w:val="007939BE"/>
    <w:rsid w:val="0079421B"/>
    <w:rsid w:val="00795551"/>
    <w:rsid w:val="00795DC3"/>
    <w:rsid w:val="00797681"/>
    <w:rsid w:val="007A05B3"/>
    <w:rsid w:val="007A3382"/>
    <w:rsid w:val="007A3C2A"/>
    <w:rsid w:val="007A45A0"/>
    <w:rsid w:val="007B1A23"/>
    <w:rsid w:val="007B1E97"/>
    <w:rsid w:val="007B4DCB"/>
    <w:rsid w:val="007B7FF5"/>
    <w:rsid w:val="007C097E"/>
    <w:rsid w:val="007C7807"/>
    <w:rsid w:val="007D627E"/>
    <w:rsid w:val="007D6EFE"/>
    <w:rsid w:val="007E346B"/>
    <w:rsid w:val="007E6AB9"/>
    <w:rsid w:val="007E7FF7"/>
    <w:rsid w:val="007F13BB"/>
    <w:rsid w:val="007F2CAC"/>
    <w:rsid w:val="007F3DCE"/>
    <w:rsid w:val="007F627C"/>
    <w:rsid w:val="007F698D"/>
    <w:rsid w:val="00801F8B"/>
    <w:rsid w:val="00802FFB"/>
    <w:rsid w:val="00803E3D"/>
    <w:rsid w:val="0081092F"/>
    <w:rsid w:val="00813B6E"/>
    <w:rsid w:val="00813DB3"/>
    <w:rsid w:val="00813FA9"/>
    <w:rsid w:val="00816338"/>
    <w:rsid w:val="0081657B"/>
    <w:rsid w:val="00817969"/>
    <w:rsid w:val="00821DE5"/>
    <w:rsid w:val="00822F4C"/>
    <w:rsid w:val="008257FC"/>
    <w:rsid w:val="00827E85"/>
    <w:rsid w:val="00834E0E"/>
    <w:rsid w:val="0083672A"/>
    <w:rsid w:val="008376AD"/>
    <w:rsid w:val="008408E4"/>
    <w:rsid w:val="008418A8"/>
    <w:rsid w:val="008435BC"/>
    <w:rsid w:val="00844395"/>
    <w:rsid w:val="00844868"/>
    <w:rsid w:val="00844C8B"/>
    <w:rsid w:val="008465E0"/>
    <w:rsid w:val="0085012C"/>
    <w:rsid w:val="008503FB"/>
    <w:rsid w:val="00852481"/>
    <w:rsid w:val="00853B30"/>
    <w:rsid w:val="008556E1"/>
    <w:rsid w:val="00861D58"/>
    <w:rsid w:val="00862706"/>
    <w:rsid w:val="00862A49"/>
    <w:rsid w:val="00865446"/>
    <w:rsid w:val="00865BFC"/>
    <w:rsid w:val="00866E87"/>
    <w:rsid w:val="00867C2D"/>
    <w:rsid w:val="00870A0D"/>
    <w:rsid w:val="008729FA"/>
    <w:rsid w:val="00880D36"/>
    <w:rsid w:val="00882B75"/>
    <w:rsid w:val="00883A19"/>
    <w:rsid w:val="008842C0"/>
    <w:rsid w:val="00885F68"/>
    <w:rsid w:val="008860B1"/>
    <w:rsid w:val="008863B7"/>
    <w:rsid w:val="00887EA4"/>
    <w:rsid w:val="00891D66"/>
    <w:rsid w:val="00892219"/>
    <w:rsid w:val="00892552"/>
    <w:rsid w:val="008944BF"/>
    <w:rsid w:val="00895987"/>
    <w:rsid w:val="00895EBB"/>
    <w:rsid w:val="0089797C"/>
    <w:rsid w:val="00897C9D"/>
    <w:rsid w:val="008A3F77"/>
    <w:rsid w:val="008A4B41"/>
    <w:rsid w:val="008A6D11"/>
    <w:rsid w:val="008A737E"/>
    <w:rsid w:val="008A76A5"/>
    <w:rsid w:val="008A794C"/>
    <w:rsid w:val="008B3D1F"/>
    <w:rsid w:val="008B5253"/>
    <w:rsid w:val="008B62FC"/>
    <w:rsid w:val="008B6327"/>
    <w:rsid w:val="008C05EB"/>
    <w:rsid w:val="008C4106"/>
    <w:rsid w:val="008C5E5A"/>
    <w:rsid w:val="008C7123"/>
    <w:rsid w:val="008C789A"/>
    <w:rsid w:val="008D0C02"/>
    <w:rsid w:val="008D3EEB"/>
    <w:rsid w:val="008D7F73"/>
    <w:rsid w:val="008E0D35"/>
    <w:rsid w:val="008E2643"/>
    <w:rsid w:val="008E6453"/>
    <w:rsid w:val="008F0B37"/>
    <w:rsid w:val="008F0B7D"/>
    <w:rsid w:val="008F3B9A"/>
    <w:rsid w:val="008F4909"/>
    <w:rsid w:val="008F5B51"/>
    <w:rsid w:val="0090031E"/>
    <w:rsid w:val="00905A6F"/>
    <w:rsid w:val="00906FCA"/>
    <w:rsid w:val="009105F9"/>
    <w:rsid w:val="0091274C"/>
    <w:rsid w:val="009206DC"/>
    <w:rsid w:val="00920C38"/>
    <w:rsid w:val="00921C90"/>
    <w:rsid w:val="00925ED1"/>
    <w:rsid w:val="00926526"/>
    <w:rsid w:val="00926A21"/>
    <w:rsid w:val="009338CC"/>
    <w:rsid w:val="00935605"/>
    <w:rsid w:val="00935B15"/>
    <w:rsid w:val="00936467"/>
    <w:rsid w:val="00936AC3"/>
    <w:rsid w:val="00942B81"/>
    <w:rsid w:val="0094502B"/>
    <w:rsid w:val="009460A8"/>
    <w:rsid w:val="009537DC"/>
    <w:rsid w:val="00961CD5"/>
    <w:rsid w:val="00962609"/>
    <w:rsid w:val="00964012"/>
    <w:rsid w:val="009640E6"/>
    <w:rsid w:val="009654D5"/>
    <w:rsid w:val="0096764D"/>
    <w:rsid w:val="009727D8"/>
    <w:rsid w:val="00975E5A"/>
    <w:rsid w:val="00976E23"/>
    <w:rsid w:val="0097741C"/>
    <w:rsid w:val="009803B9"/>
    <w:rsid w:val="00982E86"/>
    <w:rsid w:val="00983ED5"/>
    <w:rsid w:val="009863B4"/>
    <w:rsid w:val="0098652D"/>
    <w:rsid w:val="00987122"/>
    <w:rsid w:val="00987C38"/>
    <w:rsid w:val="00991419"/>
    <w:rsid w:val="0099157D"/>
    <w:rsid w:val="00993E97"/>
    <w:rsid w:val="00995CC3"/>
    <w:rsid w:val="00996F5A"/>
    <w:rsid w:val="009A09C3"/>
    <w:rsid w:val="009A3BCB"/>
    <w:rsid w:val="009A3DD0"/>
    <w:rsid w:val="009B0E8B"/>
    <w:rsid w:val="009B19B6"/>
    <w:rsid w:val="009B64C3"/>
    <w:rsid w:val="009C0A06"/>
    <w:rsid w:val="009C0EA6"/>
    <w:rsid w:val="009C1478"/>
    <w:rsid w:val="009C2A0F"/>
    <w:rsid w:val="009C3323"/>
    <w:rsid w:val="009D1E54"/>
    <w:rsid w:val="009D1F54"/>
    <w:rsid w:val="009E3DFC"/>
    <w:rsid w:val="009E6644"/>
    <w:rsid w:val="009F09EA"/>
    <w:rsid w:val="009F0AC6"/>
    <w:rsid w:val="009F40FA"/>
    <w:rsid w:val="009F458E"/>
    <w:rsid w:val="009F6118"/>
    <w:rsid w:val="009F6B68"/>
    <w:rsid w:val="00A00711"/>
    <w:rsid w:val="00A00B52"/>
    <w:rsid w:val="00A0408A"/>
    <w:rsid w:val="00A043ED"/>
    <w:rsid w:val="00A04528"/>
    <w:rsid w:val="00A0582D"/>
    <w:rsid w:val="00A06641"/>
    <w:rsid w:val="00A06B7E"/>
    <w:rsid w:val="00A07206"/>
    <w:rsid w:val="00A07F2B"/>
    <w:rsid w:val="00A1260B"/>
    <w:rsid w:val="00A15978"/>
    <w:rsid w:val="00A15B17"/>
    <w:rsid w:val="00A16A45"/>
    <w:rsid w:val="00A21FEA"/>
    <w:rsid w:val="00A220FC"/>
    <w:rsid w:val="00A26EE8"/>
    <w:rsid w:val="00A30656"/>
    <w:rsid w:val="00A308A3"/>
    <w:rsid w:val="00A32C0F"/>
    <w:rsid w:val="00A33543"/>
    <w:rsid w:val="00A3431E"/>
    <w:rsid w:val="00A36318"/>
    <w:rsid w:val="00A36D30"/>
    <w:rsid w:val="00A42464"/>
    <w:rsid w:val="00A42540"/>
    <w:rsid w:val="00A443B4"/>
    <w:rsid w:val="00A505FD"/>
    <w:rsid w:val="00A5312F"/>
    <w:rsid w:val="00A54F94"/>
    <w:rsid w:val="00A56B3F"/>
    <w:rsid w:val="00A5789A"/>
    <w:rsid w:val="00A625B5"/>
    <w:rsid w:val="00A62E0A"/>
    <w:rsid w:val="00A702A6"/>
    <w:rsid w:val="00A72058"/>
    <w:rsid w:val="00A739F7"/>
    <w:rsid w:val="00A74F0B"/>
    <w:rsid w:val="00A7557A"/>
    <w:rsid w:val="00A822F8"/>
    <w:rsid w:val="00A82BD6"/>
    <w:rsid w:val="00A8417D"/>
    <w:rsid w:val="00A84C77"/>
    <w:rsid w:val="00A91984"/>
    <w:rsid w:val="00A919E1"/>
    <w:rsid w:val="00A93A03"/>
    <w:rsid w:val="00A94EC2"/>
    <w:rsid w:val="00A95EBB"/>
    <w:rsid w:val="00AA0FB1"/>
    <w:rsid w:val="00AA3F58"/>
    <w:rsid w:val="00AA6BDA"/>
    <w:rsid w:val="00AB3697"/>
    <w:rsid w:val="00AB3DD8"/>
    <w:rsid w:val="00AB41F0"/>
    <w:rsid w:val="00AB6A45"/>
    <w:rsid w:val="00AC1455"/>
    <w:rsid w:val="00AC42D2"/>
    <w:rsid w:val="00AC5CD5"/>
    <w:rsid w:val="00AC7BC4"/>
    <w:rsid w:val="00AC7C92"/>
    <w:rsid w:val="00AD17AB"/>
    <w:rsid w:val="00AD1889"/>
    <w:rsid w:val="00AD2073"/>
    <w:rsid w:val="00AD3848"/>
    <w:rsid w:val="00AD566E"/>
    <w:rsid w:val="00AD66EF"/>
    <w:rsid w:val="00AE1556"/>
    <w:rsid w:val="00AE293F"/>
    <w:rsid w:val="00AE6B60"/>
    <w:rsid w:val="00AE7E7B"/>
    <w:rsid w:val="00AF5185"/>
    <w:rsid w:val="00AF54F9"/>
    <w:rsid w:val="00AF5501"/>
    <w:rsid w:val="00AF5772"/>
    <w:rsid w:val="00AF6055"/>
    <w:rsid w:val="00AF62F8"/>
    <w:rsid w:val="00B0103B"/>
    <w:rsid w:val="00B013AE"/>
    <w:rsid w:val="00B047ED"/>
    <w:rsid w:val="00B04842"/>
    <w:rsid w:val="00B04BB1"/>
    <w:rsid w:val="00B11819"/>
    <w:rsid w:val="00B118C8"/>
    <w:rsid w:val="00B12FF3"/>
    <w:rsid w:val="00B14D6E"/>
    <w:rsid w:val="00B22CC5"/>
    <w:rsid w:val="00B242CD"/>
    <w:rsid w:val="00B24D4D"/>
    <w:rsid w:val="00B2780D"/>
    <w:rsid w:val="00B32275"/>
    <w:rsid w:val="00B32A48"/>
    <w:rsid w:val="00B32CD9"/>
    <w:rsid w:val="00B3339A"/>
    <w:rsid w:val="00B33F94"/>
    <w:rsid w:val="00B35FA9"/>
    <w:rsid w:val="00B37169"/>
    <w:rsid w:val="00B41860"/>
    <w:rsid w:val="00B41DB8"/>
    <w:rsid w:val="00B43601"/>
    <w:rsid w:val="00B4429D"/>
    <w:rsid w:val="00B4485C"/>
    <w:rsid w:val="00B45333"/>
    <w:rsid w:val="00B518C3"/>
    <w:rsid w:val="00B55DA6"/>
    <w:rsid w:val="00B622F9"/>
    <w:rsid w:val="00B639DC"/>
    <w:rsid w:val="00B63EC7"/>
    <w:rsid w:val="00B65E46"/>
    <w:rsid w:val="00B7125D"/>
    <w:rsid w:val="00B73D9F"/>
    <w:rsid w:val="00B73E34"/>
    <w:rsid w:val="00B76B88"/>
    <w:rsid w:val="00B76BDD"/>
    <w:rsid w:val="00B77C27"/>
    <w:rsid w:val="00B81228"/>
    <w:rsid w:val="00B82160"/>
    <w:rsid w:val="00B834BB"/>
    <w:rsid w:val="00B8489D"/>
    <w:rsid w:val="00B85E8C"/>
    <w:rsid w:val="00B85EE7"/>
    <w:rsid w:val="00B872F5"/>
    <w:rsid w:val="00B9208E"/>
    <w:rsid w:val="00B92101"/>
    <w:rsid w:val="00B94E3A"/>
    <w:rsid w:val="00B950E7"/>
    <w:rsid w:val="00B95AD0"/>
    <w:rsid w:val="00BA055B"/>
    <w:rsid w:val="00BA178C"/>
    <w:rsid w:val="00BA1E74"/>
    <w:rsid w:val="00BA5ECB"/>
    <w:rsid w:val="00BA612A"/>
    <w:rsid w:val="00BA7DEF"/>
    <w:rsid w:val="00BB08D3"/>
    <w:rsid w:val="00BB2B2A"/>
    <w:rsid w:val="00BB6A10"/>
    <w:rsid w:val="00BC3845"/>
    <w:rsid w:val="00BC3E48"/>
    <w:rsid w:val="00BC68DB"/>
    <w:rsid w:val="00BD20BA"/>
    <w:rsid w:val="00BD2599"/>
    <w:rsid w:val="00BD2D7C"/>
    <w:rsid w:val="00BD3B87"/>
    <w:rsid w:val="00BD4996"/>
    <w:rsid w:val="00BD4F90"/>
    <w:rsid w:val="00BD6B1F"/>
    <w:rsid w:val="00BE1CD1"/>
    <w:rsid w:val="00BE6F86"/>
    <w:rsid w:val="00BE772B"/>
    <w:rsid w:val="00BE7BEA"/>
    <w:rsid w:val="00BF1E40"/>
    <w:rsid w:val="00BF704A"/>
    <w:rsid w:val="00C17E48"/>
    <w:rsid w:val="00C211FF"/>
    <w:rsid w:val="00C21FED"/>
    <w:rsid w:val="00C24947"/>
    <w:rsid w:val="00C2507C"/>
    <w:rsid w:val="00C335ED"/>
    <w:rsid w:val="00C35137"/>
    <w:rsid w:val="00C37321"/>
    <w:rsid w:val="00C37A69"/>
    <w:rsid w:val="00C40FCD"/>
    <w:rsid w:val="00C4187E"/>
    <w:rsid w:val="00C43775"/>
    <w:rsid w:val="00C43AC6"/>
    <w:rsid w:val="00C558B7"/>
    <w:rsid w:val="00C56066"/>
    <w:rsid w:val="00C56904"/>
    <w:rsid w:val="00C56D04"/>
    <w:rsid w:val="00C57C26"/>
    <w:rsid w:val="00C6057B"/>
    <w:rsid w:val="00C641B3"/>
    <w:rsid w:val="00C66884"/>
    <w:rsid w:val="00C704F4"/>
    <w:rsid w:val="00C70A1B"/>
    <w:rsid w:val="00C71764"/>
    <w:rsid w:val="00C72330"/>
    <w:rsid w:val="00C74F54"/>
    <w:rsid w:val="00C75086"/>
    <w:rsid w:val="00C80A4C"/>
    <w:rsid w:val="00C8100F"/>
    <w:rsid w:val="00C8478C"/>
    <w:rsid w:val="00C853E8"/>
    <w:rsid w:val="00C86304"/>
    <w:rsid w:val="00C86F36"/>
    <w:rsid w:val="00C872F0"/>
    <w:rsid w:val="00C873C6"/>
    <w:rsid w:val="00C941FE"/>
    <w:rsid w:val="00C95365"/>
    <w:rsid w:val="00CA0BDD"/>
    <w:rsid w:val="00CA1AAB"/>
    <w:rsid w:val="00CA1C39"/>
    <w:rsid w:val="00CA200E"/>
    <w:rsid w:val="00CA253F"/>
    <w:rsid w:val="00CA2AE8"/>
    <w:rsid w:val="00CA3867"/>
    <w:rsid w:val="00CB2383"/>
    <w:rsid w:val="00CB2611"/>
    <w:rsid w:val="00CB4CC6"/>
    <w:rsid w:val="00CB533B"/>
    <w:rsid w:val="00CB5E7B"/>
    <w:rsid w:val="00CB7631"/>
    <w:rsid w:val="00CC141B"/>
    <w:rsid w:val="00CC2D1C"/>
    <w:rsid w:val="00CC4EB0"/>
    <w:rsid w:val="00CC5FC2"/>
    <w:rsid w:val="00CC65A4"/>
    <w:rsid w:val="00CD13EC"/>
    <w:rsid w:val="00CD25DE"/>
    <w:rsid w:val="00CD398C"/>
    <w:rsid w:val="00CD3AE5"/>
    <w:rsid w:val="00CD3F3B"/>
    <w:rsid w:val="00CD406F"/>
    <w:rsid w:val="00CD76BC"/>
    <w:rsid w:val="00CE019B"/>
    <w:rsid w:val="00CE2E57"/>
    <w:rsid w:val="00CE2FAC"/>
    <w:rsid w:val="00CE4252"/>
    <w:rsid w:val="00CE5555"/>
    <w:rsid w:val="00CE6B12"/>
    <w:rsid w:val="00CE7214"/>
    <w:rsid w:val="00CE75B2"/>
    <w:rsid w:val="00CF1A50"/>
    <w:rsid w:val="00CF405B"/>
    <w:rsid w:val="00CF4E9E"/>
    <w:rsid w:val="00CF60B4"/>
    <w:rsid w:val="00CF6A92"/>
    <w:rsid w:val="00CF762B"/>
    <w:rsid w:val="00D0084B"/>
    <w:rsid w:val="00D06AB9"/>
    <w:rsid w:val="00D10F78"/>
    <w:rsid w:val="00D116C2"/>
    <w:rsid w:val="00D12AAC"/>
    <w:rsid w:val="00D14287"/>
    <w:rsid w:val="00D147AB"/>
    <w:rsid w:val="00D178EC"/>
    <w:rsid w:val="00D17903"/>
    <w:rsid w:val="00D20B8E"/>
    <w:rsid w:val="00D20D52"/>
    <w:rsid w:val="00D22B69"/>
    <w:rsid w:val="00D3299D"/>
    <w:rsid w:val="00D32B62"/>
    <w:rsid w:val="00D3458A"/>
    <w:rsid w:val="00D40A8B"/>
    <w:rsid w:val="00D41328"/>
    <w:rsid w:val="00D419B9"/>
    <w:rsid w:val="00D4575F"/>
    <w:rsid w:val="00D46115"/>
    <w:rsid w:val="00D46A71"/>
    <w:rsid w:val="00D46DE5"/>
    <w:rsid w:val="00D52C6A"/>
    <w:rsid w:val="00D54446"/>
    <w:rsid w:val="00D57BA2"/>
    <w:rsid w:val="00D63ED9"/>
    <w:rsid w:val="00D6426B"/>
    <w:rsid w:val="00D659F4"/>
    <w:rsid w:val="00D66991"/>
    <w:rsid w:val="00D740CA"/>
    <w:rsid w:val="00D74388"/>
    <w:rsid w:val="00D80655"/>
    <w:rsid w:val="00D84BE9"/>
    <w:rsid w:val="00D90E96"/>
    <w:rsid w:val="00D91155"/>
    <w:rsid w:val="00D91A3F"/>
    <w:rsid w:val="00D91E44"/>
    <w:rsid w:val="00D92C3C"/>
    <w:rsid w:val="00D92C62"/>
    <w:rsid w:val="00D93387"/>
    <w:rsid w:val="00D97AF7"/>
    <w:rsid w:val="00DA075D"/>
    <w:rsid w:val="00DA3404"/>
    <w:rsid w:val="00DA46FF"/>
    <w:rsid w:val="00DA61A9"/>
    <w:rsid w:val="00DA7E50"/>
    <w:rsid w:val="00DB2D3A"/>
    <w:rsid w:val="00DB5036"/>
    <w:rsid w:val="00DB6881"/>
    <w:rsid w:val="00DB7595"/>
    <w:rsid w:val="00DB775D"/>
    <w:rsid w:val="00DC1A61"/>
    <w:rsid w:val="00DC2276"/>
    <w:rsid w:val="00DC4992"/>
    <w:rsid w:val="00DC736D"/>
    <w:rsid w:val="00DC75D4"/>
    <w:rsid w:val="00DD50BC"/>
    <w:rsid w:val="00DD606F"/>
    <w:rsid w:val="00DD7A55"/>
    <w:rsid w:val="00DD7E5A"/>
    <w:rsid w:val="00DE62D4"/>
    <w:rsid w:val="00DF17D6"/>
    <w:rsid w:val="00DF5265"/>
    <w:rsid w:val="00DF5A83"/>
    <w:rsid w:val="00E01998"/>
    <w:rsid w:val="00E02F49"/>
    <w:rsid w:val="00E03315"/>
    <w:rsid w:val="00E06F51"/>
    <w:rsid w:val="00E07DB3"/>
    <w:rsid w:val="00E07DB8"/>
    <w:rsid w:val="00E136AD"/>
    <w:rsid w:val="00E17CF2"/>
    <w:rsid w:val="00E20389"/>
    <w:rsid w:val="00E21E5C"/>
    <w:rsid w:val="00E25453"/>
    <w:rsid w:val="00E255DB"/>
    <w:rsid w:val="00E263A6"/>
    <w:rsid w:val="00E27FF0"/>
    <w:rsid w:val="00E30F8D"/>
    <w:rsid w:val="00E320EB"/>
    <w:rsid w:val="00E32876"/>
    <w:rsid w:val="00E40D8B"/>
    <w:rsid w:val="00E41939"/>
    <w:rsid w:val="00E64F00"/>
    <w:rsid w:val="00E712D4"/>
    <w:rsid w:val="00E725BE"/>
    <w:rsid w:val="00E72F2E"/>
    <w:rsid w:val="00E733B6"/>
    <w:rsid w:val="00E74B03"/>
    <w:rsid w:val="00E76D21"/>
    <w:rsid w:val="00E81678"/>
    <w:rsid w:val="00E81C99"/>
    <w:rsid w:val="00E90585"/>
    <w:rsid w:val="00E90D4D"/>
    <w:rsid w:val="00E917DB"/>
    <w:rsid w:val="00E9444F"/>
    <w:rsid w:val="00E94A08"/>
    <w:rsid w:val="00E9765C"/>
    <w:rsid w:val="00EA67C8"/>
    <w:rsid w:val="00EB0565"/>
    <w:rsid w:val="00EB06C3"/>
    <w:rsid w:val="00EB1BE1"/>
    <w:rsid w:val="00EB2061"/>
    <w:rsid w:val="00EB25AE"/>
    <w:rsid w:val="00EB6B2F"/>
    <w:rsid w:val="00EC129B"/>
    <w:rsid w:val="00EC5BD4"/>
    <w:rsid w:val="00ED6ECA"/>
    <w:rsid w:val="00EE07BB"/>
    <w:rsid w:val="00EE1F1B"/>
    <w:rsid w:val="00EE2871"/>
    <w:rsid w:val="00EE2EEF"/>
    <w:rsid w:val="00EE50A9"/>
    <w:rsid w:val="00EE6C7D"/>
    <w:rsid w:val="00EF29F9"/>
    <w:rsid w:val="00EF3598"/>
    <w:rsid w:val="00EF7D8F"/>
    <w:rsid w:val="00F00530"/>
    <w:rsid w:val="00F01055"/>
    <w:rsid w:val="00F020AA"/>
    <w:rsid w:val="00F02DE5"/>
    <w:rsid w:val="00F04F3C"/>
    <w:rsid w:val="00F04F88"/>
    <w:rsid w:val="00F05B63"/>
    <w:rsid w:val="00F06ACE"/>
    <w:rsid w:val="00F074E9"/>
    <w:rsid w:val="00F07570"/>
    <w:rsid w:val="00F07C3A"/>
    <w:rsid w:val="00F1030D"/>
    <w:rsid w:val="00F10AB7"/>
    <w:rsid w:val="00F13DE2"/>
    <w:rsid w:val="00F16FC9"/>
    <w:rsid w:val="00F24F0C"/>
    <w:rsid w:val="00F24FC5"/>
    <w:rsid w:val="00F34E24"/>
    <w:rsid w:val="00F35080"/>
    <w:rsid w:val="00F41C89"/>
    <w:rsid w:val="00F4441B"/>
    <w:rsid w:val="00F45F12"/>
    <w:rsid w:val="00F4603C"/>
    <w:rsid w:val="00F46220"/>
    <w:rsid w:val="00F474D1"/>
    <w:rsid w:val="00F50393"/>
    <w:rsid w:val="00F55B8D"/>
    <w:rsid w:val="00F57E5D"/>
    <w:rsid w:val="00F6183C"/>
    <w:rsid w:val="00F645BD"/>
    <w:rsid w:val="00F64DAF"/>
    <w:rsid w:val="00F67970"/>
    <w:rsid w:val="00F702A9"/>
    <w:rsid w:val="00F70B33"/>
    <w:rsid w:val="00F71383"/>
    <w:rsid w:val="00F7145C"/>
    <w:rsid w:val="00F74431"/>
    <w:rsid w:val="00F76039"/>
    <w:rsid w:val="00F76CF4"/>
    <w:rsid w:val="00F76EC6"/>
    <w:rsid w:val="00F84D1B"/>
    <w:rsid w:val="00F85A3F"/>
    <w:rsid w:val="00F86269"/>
    <w:rsid w:val="00F90B07"/>
    <w:rsid w:val="00F93609"/>
    <w:rsid w:val="00F94364"/>
    <w:rsid w:val="00F953FF"/>
    <w:rsid w:val="00F95997"/>
    <w:rsid w:val="00F961E3"/>
    <w:rsid w:val="00F97DAA"/>
    <w:rsid w:val="00FA0719"/>
    <w:rsid w:val="00FA4794"/>
    <w:rsid w:val="00FA4B7F"/>
    <w:rsid w:val="00FA770E"/>
    <w:rsid w:val="00FB67B6"/>
    <w:rsid w:val="00FB692F"/>
    <w:rsid w:val="00FC2123"/>
    <w:rsid w:val="00FD07B5"/>
    <w:rsid w:val="00FD234F"/>
    <w:rsid w:val="00FD7180"/>
    <w:rsid w:val="00FD7368"/>
    <w:rsid w:val="00FD7541"/>
    <w:rsid w:val="00FE0337"/>
    <w:rsid w:val="00FE058E"/>
    <w:rsid w:val="00FE33D3"/>
    <w:rsid w:val="00FE384B"/>
    <w:rsid w:val="00FE4397"/>
    <w:rsid w:val="00FE4485"/>
    <w:rsid w:val="00FE6AA1"/>
    <w:rsid w:val="00FE7E16"/>
    <w:rsid w:val="00FF009A"/>
    <w:rsid w:val="00FF73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7C6E8A7E"/>
  <w15:docId w15:val="{1F484985-31E8-4458-8272-E43ECB72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E74B03"/>
    <w:pPr>
      <w:tabs>
        <w:tab w:val="left" w:pos="1134"/>
        <w:tab w:val="right" w:leader="dot" w:pos="8778"/>
      </w:tabs>
      <w:spacing w:line="360" w:lineRule="auto"/>
      <w:ind w:left="720"/>
    </w:pPr>
    <w:rPr>
      <w:sz w:val="26"/>
    </w:rPr>
  </w:style>
  <w:style w:type="paragraph" w:styleId="TOC3">
    <w:name w:val="toc 3"/>
    <w:basedOn w:val="Normal"/>
    <w:next w:val="Normal"/>
    <w:autoRedefine/>
    <w:uiPriority w:val="39"/>
    <w:unhideWhenUsed/>
    <w:rsid w:val="00E74B03"/>
    <w:pPr>
      <w:tabs>
        <w:tab w:val="left" w:pos="1985"/>
        <w:tab w:val="right" w:leader="dot" w:pos="8778"/>
      </w:tabs>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TOCHeading">
    <w:name w:val="TOC Heading"/>
    <w:basedOn w:val="Heading1"/>
    <w:next w:val="Normal"/>
    <w:uiPriority w:val="39"/>
    <w:unhideWhenUsed/>
    <w:qFormat/>
    <w:rsid w:val="007900D8"/>
    <w:pPr>
      <w:spacing w:line="276" w:lineRule="auto"/>
      <w:outlineLvl w:val="9"/>
    </w:pPr>
  </w:style>
  <w:style w:type="paragraph" w:styleId="ListParagraph">
    <w:name w:val="List Paragraph"/>
    <w:basedOn w:val="Normal"/>
    <w:uiPriority w:val="34"/>
    <w:qFormat/>
    <w:rsid w:val="00D6426B"/>
    <w:pPr>
      <w:spacing w:after="200" w:line="276"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347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47CFE"/>
    <w:rPr>
      <w:rFonts w:ascii="Courier New" w:eastAsia="Times New Roman" w:hAnsi="Courier New" w:cs="Courier New"/>
      <w:sz w:val="20"/>
      <w:szCs w:val="20"/>
    </w:rPr>
  </w:style>
  <w:style w:type="paragraph" w:styleId="BodyText">
    <w:name w:val="Body Text"/>
    <w:basedOn w:val="Normal"/>
    <w:link w:val="BodyTextChar"/>
    <w:uiPriority w:val="1"/>
    <w:qFormat/>
    <w:rsid w:val="000279A5"/>
    <w:pPr>
      <w:widowControl w:val="0"/>
      <w:ind w:left="304"/>
    </w:pPr>
    <w:rPr>
      <w:rFonts w:cstheme="minorBidi"/>
      <w:sz w:val="26"/>
      <w:szCs w:val="26"/>
    </w:rPr>
  </w:style>
  <w:style w:type="character" w:customStyle="1" w:styleId="BodyTextChar">
    <w:name w:val="Body Text Char"/>
    <w:basedOn w:val="DefaultParagraphFont"/>
    <w:link w:val="BodyText"/>
    <w:uiPriority w:val="1"/>
    <w:rsid w:val="000279A5"/>
    <w:rPr>
      <w:rFonts w:eastAsia="Times New Roman"/>
      <w:sz w:val="26"/>
      <w:szCs w:val="26"/>
    </w:rPr>
  </w:style>
  <w:style w:type="paragraph" w:customStyle="1" w:styleId="aa">
    <w:name w:val="aa"/>
    <w:basedOn w:val="Normal"/>
    <w:link w:val="aaChar"/>
    <w:qFormat/>
    <w:rsid w:val="00D91155"/>
    <w:pPr>
      <w:spacing w:after="200"/>
      <w:jc w:val="center"/>
    </w:pPr>
    <w:rPr>
      <w:bCs/>
      <w:sz w:val="26"/>
      <w:szCs w:val="26"/>
    </w:rPr>
  </w:style>
  <w:style w:type="paragraph" w:customStyle="1" w:styleId="bb">
    <w:name w:val="bb"/>
    <w:basedOn w:val="Normal"/>
    <w:link w:val="bbChar"/>
    <w:qFormat/>
    <w:rsid w:val="00DC1A61"/>
    <w:pPr>
      <w:spacing w:line="360" w:lineRule="auto"/>
      <w:ind w:firstLine="720"/>
      <w:jc w:val="center"/>
    </w:pPr>
    <w:rPr>
      <w:sz w:val="26"/>
      <w:szCs w:val="26"/>
    </w:rPr>
  </w:style>
  <w:style w:type="character" w:customStyle="1" w:styleId="aaChar">
    <w:name w:val="aa Char"/>
    <w:basedOn w:val="DefaultParagraphFont"/>
    <w:link w:val="aa"/>
    <w:rsid w:val="00D91155"/>
    <w:rPr>
      <w:rFonts w:eastAsia="Times New Roman" w:cs="Times New Roman"/>
      <w:bCs/>
      <w:sz w:val="26"/>
      <w:szCs w:val="26"/>
    </w:rPr>
  </w:style>
  <w:style w:type="character" w:customStyle="1" w:styleId="bbChar">
    <w:name w:val="bb Char"/>
    <w:basedOn w:val="DefaultParagraphFont"/>
    <w:link w:val="bb"/>
    <w:rsid w:val="00DC1A61"/>
    <w:rPr>
      <w:rFonts w:eastAsia="Times New Roman" w:cs="Times New Roman"/>
      <w:sz w:val="26"/>
      <w:szCs w:val="26"/>
    </w:rPr>
  </w:style>
  <w:style w:type="paragraph" w:customStyle="1" w:styleId="Reference">
    <w:name w:val="Reference"/>
    <w:basedOn w:val="Normal"/>
    <w:link w:val="ReferenceChar"/>
    <w:qFormat/>
    <w:rsid w:val="00430DDA"/>
    <w:pPr>
      <w:numPr>
        <w:numId w:val="2"/>
      </w:numPr>
      <w:tabs>
        <w:tab w:val="left" w:pos="567"/>
      </w:tabs>
      <w:overflowPunct w:val="0"/>
      <w:autoSpaceDE w:val="0"/>
      <w:autoSpaceDN w:val="0"/>
      <w:adjustRightInd w:val="0"/>
      <w:spacing w:line="360" w:lineRule="auto"/>
      <w:ind w:left="0" w:firstLine="0"/>
      <w:jc w:val="both"/>
      <w:textAlignment w:val="baseline"/>
    </w:pPr>
    <w:rPr>
      <w:sz w:val="26"/>
      <w:szCs w:val="20"/>
    </w:rPr>
  </w:style>
  <w:style w:type="character" w:customStyle="1" w:styleId="ReferenceChar">
    <w:name w:val="Reference Char"/>
    <w:link w:val="Reference"/>
    <w:rsid w:val="00430DDA"/>
    <w:rPr>
      <w:rFonts w:eastAsia="Times New Roman" w:cs="Times New Roman"/>
      <w:sz w:val="26"/>
      <w:szCs w:val="20"/>
    </w:rPr>
  </w:style>
  <w:style w:type="paragraph" w:styleId="NoSpacing">
    <w:name w:val="No Spacing"/>
    <w:uiPriority w:val="1"/>
    <w:qFormat/>
    <w:rsid w:val="001C0BAD"/>
    <w:pPr>
      <w:spacing w:after="0" w:line="240" w:lineRule="auto"/>
    </w:pPr>
    <w:rPr>
      <w:rFonts w:eastAsia="Times New Roman" w:cs="Times New Roman"/>
      <w:szCs w:val="24"/>
    </w:rPr>
  </w:style>
  <w:style w:type="character" w:styleId="PlaceholderText">
    <w:name w:val="Placeholder Text"/>
    <w:basedOn w:val="DefaultParagraphFont"/>
    <w:uiPriority w:val="99"/>
    <w:semiHidden/>
    <w:rsid w:val="00AF5501"/>
    <w:rPr>
      <w:color w:val="808080"/>
    </w:rPr>
  </w:style>
  <w:style w:type="character" w:customStyle="1" w:styleId="fontstyle01">
    <w:name w:val="fontstyle01"/>
    <w:basedOn w:val="DefaultParagraphFont"/>
    <w:rsid w:val="004A48F4"/>
    <w:rPr>
      <w:rFonts w:ascii="Helvetica" w:hAnsi="Helvetica" w:cs="Helvetica"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99389">
      <w:bodyDiv w:val="1"/>
      <w:marLeft w:val="0"/>
      <w:marRight w:val="0"/>
      <w:marTop w:val="0"/>
      <w:marBottom w:val="0"/>
      <w:divBdr>
        <w:top w:val="none" w:sz="0" w:space="0" w:color="auto"/>
        <w:left w:val="none" w:sz="0" w:space="0" w:color="auto"/>
        <w:bottom w:val="none" w:sz="0" w:space="0" w:color="auto"/>
        <w:right w:val="none" w:sz="0" w:space="0" w:color="auto"/>
      </w:divBdr>
    </w:div>
    <w:div w:id="25327783">
      <w:bodyDiv w:val="1"/>
      <w:marLeft w:val="0"/>
      <w:marRight w:val="0"/>
      <w:marTop w:val="0"/>
      <w:marBottom w:val="0"/>
      <w:divBdr>
        <w:top w:val="none" w:sz="0" w:space="0" w:color="auto"/>
        <w:left w:val="none" w:sz="0" w:space="0" w:color="auto"/>
        <w:bottom w:val="none" w:sz="0" w:space="0" w:color="auto"/>
        <w:right w:val="none" w:sz="0" w:space="0" w:color="auto"/>
      </w:divBdr>
    </w:div>
    <w:div w:id="60300320">
      <w:bodyDiv w:val="1"/>
      <w:marLeft w:val="0"/>
      <w:marRight w:val="0"/>
      <w:marTop w:val="0"/>
      <w:marBottom w:val="0"/>
      <w:divBdr>
        <w:top w:val="none" w:sz="0" w:space="0" w:color="auto"/>
        <w:left w:val="none" w:sz="0" w:space="0" w:color="auto"/>
        <w:bottom w:val="none" w:sz="0" w:space="0" w:color="auto"/>
        <w:right w:val="none" w:sz="0" w:space="0" w:color="auto"/>
      </w:divBdr>
    </w:div>
    <w:div w:id="186407382">
      <w:bodyDiv w:val="1"/>
      <w:marLeft w:val="0"/>
      <w:marRight w:val="0"/>
      <w:marTop w:val="0"/>
      <w:marBottom w:val="0"/>
      <w:divBdr>
        <w:top w:val="none" w:sz="0" w:space="0" w:color="auto"/>
        <w:left w:val="none" w:sz="0" w:space="0" w:color="auto"/>
        <w:bottom w:val="none" w:sz="0" w:space="0" w:color="auto"/>
        <w:right w:val="none" w:sz="0" w:space="0" w:color="auto"/>
      </w:divBdr>
    </w:div>
    <w:div w:id="306979710">
      <w:bodyDiv w:val="1"/>
      <w:marLeft w:val="0"/>
      <w:marRight w:val="0"/>
      <w:marTop w:val="0"/>
      <w:marBottom w:val="0"/>
      <w:divBdr>
        <w:top w:val="none" w:sz="0" w:space="0" w:color="auto"/>
        <w:left w:val="none" w:sz="0" w:space="0" w:color="auto"/>
        <w:bottom w:val="none" w:sz="0" w:space="0" w:color="auto"/>
        <w:right w:val="none" w:sz="0" w:space="0" w:color="auto"/>
      </w:divBdr>
    </w:div>
    <w:div w:id="308901687">
      <w:bodyDiv w:val="1"/>
      <w:marLeft w:val="0"/>
      <w:marRight w:val="0"/>
      <w:marTop w:val="0"/>
      <w:marBottom w:val="0"/>
      <w:divBdr>
        <w:top w:val="none" w:sz="0" w:space="0" w:color="auto"/>
        <w:left w:val="none" w:sz="0" w:space="0" w:color="auto"/>
        <w:bottom w:val="none" w:sz="0" w:space="0" w:color="auto"/>
        <w:right w:val="none" w:sz="0" w:space="0" w:color="auto"/>
      </w:divBdr>
    </w:div>
    <w:div w:id="310789893">
      <w:bodyDiv w:val="1"/>
      <w:marLeft w:val="0"/>
      <w:marRight w:val="0"/>
      <w:marTop w:val="0"/>
      <w:marBottom w:val="0"/>
      <w:divBdr>
        <w:top w:val="none" w:sz="0" w:space="0" w:color="auto"/>
        <w:left w:val="none" w:sz="0" w:space="0" w:color="auto"/>
        <w:bottom w:val="none" w:sz="0" w:space="0" w:color="auto"/>
        <w:right w:val="none" w:sz="0" w:space="0" w:color="auto"/>
      </w:divBdr>
    </w:div>
    <w:div w:id="324091388">
      <w:bodyDiv w:val="1"/>
      <w:marLeft w:val="0"/>
      <w:marRight w:val="0"/>
      <w:marTop w:val="0"/>
      <w:marBottom w:val="0"/>
      <w:divBdr>
        <w:top w:val="none" w:sz="0" w:space="0" w:color="auto"/>
        <w:left w:val="none" w:sz="0" w:space="0" w:color="auto"/>
        <w:bottom w:val="none" w:sz="0" w:space="0" w:color="auto"/>
        <w:right w:val="none" w:sz="0" w:space="0" w:color="auto"/>
      </w:divBdr>
    </w:div>
    <w:div w:id="327246378">
      <w:bodyDiv w:val="1"/>
      <w:marLeft w:val="0"/>
      <w:marRight w:val="0"/>
      <w:marTop w:val="0"/>
      <w:marBottom w:val="0"/>
      <w:divBdr>
        <w:top w:val="none" w:sz="0" w:space="0" w:color="auto"/>
        <w:left w:val="none" w:sz="0" w:space="0" w:color="auto"/>
        <w:bottom w:val="none" w:sz="0" w:space="0" w:color="auto"/>
        <w:right w:val="none" w:sz="0" w:space="0" w:color="auto"/>
      </w:divBdr>
    </w:div>
    <w:div w:id="416098168">
      <w:bodyDiv w:val="1"/>
      <w:marLeft w:val="0"/>
      <w:marRight w:val="0"/>
      <w:marTop w:val="0"/>
      <w:marBottom w:val="0"/>
      <w:divBdr>
        <w:top w:val="none" w:sz="0" w:space="0" w:color="auto"/>
        <w:left w:val="none" w:sz="0" w:space="0" w:color="auto"/>
        <w:bottom w:val="none" w:sz="0" w:space="0" w:color="auto"/>
        <w:right w:val="none" w:sz="0" w:space="0" w:color="auto"/>
      </w:divBdr>
    </w:div>
    <w:div w:id="570193220">
      <w:bodyDiv w:val="1"/>
      <w:marLeft w:val="0"/>
      <w:marRight w:val="0"/>
      <w:marTop w:val="0"/>
      <w:marBottom w:val="0"/>
      <w:divBdr>
        <w:top w:val="none" w:sz="0" w:space="0" w:color="auto"/>
        <w:left w:val="none" w:sz="0" w:space="0" w:color="auto"/>
        <w:bottom w:val="none" w:sz="0" w:space="0" w:color="auto"/>
        <w:right w:val="none" w:sz="0" w:space="0" w:color="auto"/>
      </w:divBdr>
    </w:div>
    <w:div w:id="694379917">
      <w:bodyDiv w:val="1"/>
      <w:marLeft w:val="0"/>
      <w:marRight w:val="0"/>
      <w:marTop w:val="0"/>
      <w:marBottom w:val="0"/>
      <w:divBdr>
        <w:top w:val="none" w:sz="0" w:space="0" w:color="auto"/>
        <w:left w:val="none" w:sz="0" w:space="0" w:color="auto"/>
        <w:bottom w:val="none" w:sz="0" w:space="0" w:color="auto"/>
        <w:right w:val="none" w:sz="0" w:space="0" w:color="auto"/>
      </w:divBdr>
      <w:divsChild>
        <w:div w:id="51388276">
          <w:marLeft w:val="0"/>
          <w:marRight w:val="0"/>
          <w:marTop w:val="0"/>
          <w:marBottom w:val="0"/>
          <w:divBdr>
            <w:top w:val="none" w:sz="0" w:space="0" w:color="auto"/>
            <w:left w:val="none" w:sz="0" w:space="0" w:color="auto"/>
            <w:bottom w:val="none" w:sz="0" w:space="0" w:color="auto"/>
            <w:right w:val="none" w:sz="0" w:space="0" w:color="auto"/>
          </w:divBdr>
          <w:divsChild>
            <w:div w:id="14302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324">
      <w:bodyDiv w:val="1"/>
      <w:marLeft w:val="0"/>
      <w:marRight w:val="0"/>
      <w:marTop w:val="0"/>
      <w:marBottom w:val="0"/>
      <w:divBdr>
        <w:top w:val="none" w:sz="0" w:space="0" w:color="auto"/>
        <w:left w:val="none" w:sz="0" w:space="0" w:color="auto"/>
        <w:bottom w:val="none" w:sz="0" w:space="0" w:color="auto"/>
        <w:right w:val="none" w:sz="0" w:space="0" w:color="auto"/>
      </w:divBdr>
      <w:divsChild>
        <w:div w:id="45954276">
          <w:marLeft w:val="0"/>
          <w:marRight w:val="0"/>
          <w:marTop w:val="0"/>
          <w:marBottom w:val="0"/>
          <w:divBdr>
            <w:top w:val="none" w:sz="0" w:space="0" w:color="auto"/>
            <w:left w:val="none" w:sz="0" w:space="0" w:color="auto"/>
            <w:bottom w:val="none" w:sz="0" w:space="0" w:color="auto"/>
            <w:right w:val="none" w:sz="0" w:space="0" w:color="auto"/>
          </w:divBdr>
          <w:divsChild>
            <w:div w:id="74927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266">
      <w:bodyDiv w:val="1"/>
      <w:marLeft w:val="0"/>
      <w:marRight w:val="0"/>
      <w:marTop w:val="0"/>
      <w:marBottom w:val="0"/>
      <w:divBdr>
        <w:top w:val="none" w:sz="0" w:space="0" w:color="auto"/>
        <w:left w:val="none" w:sz="0" w:space="0" w:color="auto"/>
        <w:bottom w:val="none" w:sz="0" w:space="0" w:color="auto"/>
        <w:right w:val="none" w:sz="0" w:space="0" w:color="auto"/>
      </w:divBdr>
    </w:div>
    <w:div w:id="1106005769">
      <w:bodyDiv w:val="1"/>
      <w:marLeft w:val="0"/>
      <w:marRight w:val="0"/>
      <w:marTop w:val="0"/>
      <w:marBottom w:val="0"/>
      <w:divBdr>
        <w:top w:val="none" w:sz="0" w:space="0" w:color="auto"/>
        <w:left w:val="none" w:sz="0" w:space="0" w:color="auto"/>
        <w:bottom w:val="none" w:sz="0" w:space="0" w:color="auto"/>
        <w:right w:val="none" w:sz="0" w:space="0" w:color="auto"/>
      </w:divBdr>
    </w:div>
    <w:div w:id="1125539531">
      <w:bodyDiv w:val="1"/>
      <w:marLeft w:val="0"/>
      <w:marRight w:val="0"/>
      <w:marTop w:val="0"/>
      <w:marBottom w:val="0"/>
      <w:divBdr>
        <w:top w:val="none" w:sz="0" w:space="0" w:color="auto"/>
        <w:left w:val="none" w:sz="0" w:space="0" w:color="auto"/>
        <w:bottom w:val="none" w:sz="0" w:space="0" w:color="auto"/>
        <w:right w:val="none" w:sz="0" w:space="0" w:color="auto"/>
      </w:divBdr>
    </w:div>
    <w:div w:id="1130783923">
      <w:bodyDiv w:val="1"/>
      <w:marLeft w:val="0"/>
      <w:marRight w:val="0"/>
      <w:marTop w:val="0"/>
      <w:marBottom w:val="0"/>
      <w:divBdr>
        <w:top w:val="none" w:sz="0" w:space="0" w:color="auto"/>
        <w:left w:val="none" w:sz="0" w:space="0" w:color="auto"/>
        <w:bottom w:val="none" w:sz="0" w:space="0" w:color="auto"/>
        <w:right w:val="none" w:sz="0" w:space="0" w:color="auto"/>
      </w:divBdr>
    </w:div>
    <w:div w:id="1472019180">
      <w:bodyDiv w:val="1"/>
      <w:marLeft w:val="0"/>
      <w:marRight w:val="0"/>
      <w:marTop w:val="0"/>
      <w:marBottom w:val="0"/>
      <w:divBdr>
        <w:top w:val="none" w:sz="0" w:space="0" w:color="auto"/>
        <w:left w:val="none" w:sz="0" w:space="0" w:color="auto"/>
        <w:bottom w:val="none" w:sz="0" w:space="0" w:color="auto"/>
        <w:right w:val="none" w:sz="0" w:space="0" w:color="auto"/>
      </w:divBdr>
    </w:div>
    <w:div w:id="1493136108">
      <w:bodyDiv w:val="1"/>
      <w:marLeft w:val="0"/>
      <w:marRight w:val="0"/>
      <w:marTop w:val="0"/>
      <w:marBottom w:val="0"/>
      <w:divBdr>
        <w:top w:val="none" w:sz="0" w:space="0" w:color="auto"/>
        <w:left w:val="none" w:sz="0" w:space="0" w:color="auto"/>
        <w:bottom w:val="none" w:sz="0" w:space="0" w:color="auto"/>
        <w:right w:val="none" w:sz="0" w:space="0" w:color="auto"/>
      </w:divBdr>
      <w:divsChild>
        <w:div w:id="233661336">
          <w:marLeft w:val="547"/>
          <w:marRight w:val="0"/>
          <w:marTop w:val="0"/>
          <w:marBottom w:val="0"/>
          <w:divBdr>
            <w:top w:val="none" w:sz="0" w:space="0" w:color="auto"/>
            <w:left w:val="none" w:sz="0" w:space="0" w:color="auto"/>
            <w:bottom w:val="none" w:sz="0" w:space="0" w:color="auto"/>
            <w:right w:val="none" w:sz="0" w:space="0" w:color="auto"/>
          </w:divBdr>
        </w:div>
        <w:div w:id="602111523">
          <w:marLeft w:val="547"/>
          <w:marRight w:val="0"/>
          <w:marTop w:val="0"/>
          <w:marBottom w:val="0"/>
          <w:divBdr>
            <w:top w:val="none" w:sz="0" w:space="0" w:color="auto"/>
            <w:left w:val="none" w:sz="0" w:space="0" w:color="auto"/>
            <w:bottom w:val="none" w:sz="0" w:space="0" w:color="auto"/>
            <w:right w:val="none" w:sz="0" w:space="0" w:color="auto"/>
          </w:divBdr>
        </w:div>
        <w:div w:id="630522968">
          <w:marLeft w:val="547"/>
          <w:marRight w:val="0"/>
          <w:marTop w:val="0"/>
          <w:marBottom w:val="0"/>
          <w:divBdr>
            <w:top w:val="none" w:sz="0" w:space="0" w:color="auto"/>
            <w:left w:val="none" w:sz="0" w:space="0" w:color="auto"/>
            <w:bottom w:val="none" w:sz="0" w:space="0" w:color="auto"/>
            <w:right w:val="none" w:sz="0" w:space="0" w:color="auto"/>
          </w:divBdr>
        </w:div>
        <w:div w:id="1492520980">
          <w:marLeft w:val="547"/>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93973701">
      <w:bodyDiv w:val="1"/>
      <w:marLeft w:val="0"/>
      <w:marRight w:val="0"/>
      <w:marTop w:val="0"/>
      <w:marBottom w:val="0"/>
      <w:divBdr>
        <w:top w:val="none" w:sz="0" w:space="0" w:color="auto"/>
        <w:left w:val="none" w:sz="0" w:space="0" w:color="auto"/>
        <w:bottom w:val="none" w:sz="0" w:space="0" w:color="auto"/>
        <w:right w:val="none" w:sz="0" w:space="0" w:color="auto"/>
      </w:divBdr>
    </w:div>
    <w:div w:id="1859924214">
      <w:bodyDiv w:val="1"/>
      <w:marLeft w:val="0"/>
      <w:marRight w:val="0"/>
      <w:marTop w:val="0"/>
      <w:marBottom w:val="0"/>
      <w:divBdr>
        <w:top w:val="none" w:sz="0" w:space="0" w:color="auto"/>
        <w:left w:val="none" w:sz="0" w:space="0" w:color="auto"/>
        <w:bottom w:val="none" w:sz="0" w:space="0" w:color="auto"/>
        <w:right w:val="none" w:sz="0" w:space="0" w:color="auto"/>
      </w:divBdr>
    </w:div>
    <w:div w:id="1892374758">
      <w:bodyDiv w:val="1"/>
      <w:marLeft w:val="0"/>
      <w:marRight w:val="0"/>
      <w:marTop w:val="0"/>
      <w:marBottom w:val="0"/>
      <w:divBdr>
        <w:top w:val="none" w:sz="0" w:space="0" w:color="auto"/>
        <w:left w:val="none" w:sz="0" w:space="0" w:color="auto"/>
        <w:bottom w:val="none" w:sz="0" w:space="0" w:color="auto"/>
        <w:right w:val="none" w:sz="0" w:space="0" w:color="auto"/>
      </w:divBdr>
    </w:div>
    <w:div w:id="1920291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pytorch.org/tutorials/intermediate/seq2seq_translation_tutorial.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towardsdatascience.com/understanding-encoder-decoder-sequence-to-sequence-model-679e04af4346"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towardsdatascience.com/attn-illustrated-attention-5ec4ad276ee3"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towardsdatascience.com/understanding-gru-networks-2ef37df6c9b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m\bai%20tap%20lon%202\Template_TrinhbayluanDo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BC6D7-8F34-47FE-A6B7-19E2F033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Template_TrinhbayluanDoAn.dotx</Template>
  <TotalTime>78755</TotalTime>
  <Pages>43</Pages>
  <Words>5505</Words>
  <Characters>31380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Lâm Nguyễn</cp:lastModifiedBy>
  <cp:revision>54</cp:revision>
  <dcterms:created xsi:type="dcterms:W3CDTF">2014-12-03T16:17:00Z</dcterms:created>
  <dcterms:modified xsi:type="dcterms:W3CDTF">2020-05-02T14:29:00Z</dcterms:modified>
</cp:coreProperties>
</file>